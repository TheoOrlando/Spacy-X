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9DDA7E" w14:textId="77777777" w:rsidR="00C930E9" w:rsidRDefault="00C930E9">
      <w:pPr>
        <w:pStyle w:val="TM1"/>
      </w:pPr>
    </w:p>
    <w:p w14:paraId="1BD3DFAE" w14:textId="77777777" w:rsidR="00C930E9" w:rsidRDefault="00C930E9">
      <w:pPr>
        <w:pStyle w:val="TM1"/>
      </w:pPr>
    </w:p>
    <w:p w14:paraId="2A38C9C3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0"/>
      </w:tblGrid>
      <w:tr w:rsidR="00C930E9" w14:paraId="41E841F4" w14:textId="77777777">
        <w:tc>
          <w:tcPr>
            <w:tcW w:w="9210" w:type="dxa"/>
          </w:tcPr>
          <w:p w14:paraId="5FA1167A" w14:textId="77777777" w:rsidR="00C930E9" w:rsidRDefault="00DF5038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Spacy</w:t>
            </w:r>
            <w:proofErr w:type="spellEnd"/>
            <w:r>
              <w:rPr>
                <w:rFonts w:ascii="Impact" w:hAnsi="Impact"/>
                <w:sz w:val="96"/>
              </w:rPr>
              <w:t xml:space="preserve"> X</w:t>
            </w:r>
          </w:p>
        </w:tc>
      </w:tr>
    </w:tbl>
    <w:p w14:paraId="0636FC3F" w14:textId="77777777" w:rsidR="00C930E9" w:rsidRDefault="00C930E9">
      <w:pPr>
        <w:rPr>
          <w:sz w:val="52"/>
        </w:rPr>
      </w:pPr>
    </w:p>
    <w:p w14:paraId="06779EC2" w14:textId="3EC08025" w:rsidR="00205685" w:rsidRDefault="00251F15">
      <w:pPr>
        <w:rPr>
          <w:sz w:val="52"/>
        </w:rPr>
      </w:pPr>
      <w:r>
        <w:rPr>
          <w:noProof/>
          <w:sz w:val="52"/>
        </w:rPr>
        <w:drawing>
          <wp:inline distT="0" distB="0" distL="0" distR="0" wp14:anchorId="7A00F29D" wp14:editId="3F965B8D">
            <wp:extent cx="5759450" cy="3330575"/>
            <wp:effectExtent l="0" t="0" r="0" b="0"/>
            <wp:docPr id="2" name="Image 2" descr="Une image contenant étoile, objet d’extérieur, natur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étoile, objet d’extérieur, nature, ciel nocturn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FD9" w14:textId="77777777" w:rsidR="00C930E9" w:rsidRDefault="00C930E9"/>
    <w:p w14:paraId="72C27A96" w14:textId="77777777" w:rsidR="00C930E9" w:rsidRDefault="00C930E9"/>
    <w:p w14:paraId="29E5B5C5" w14:textId="77777777" w:rsidR="00C930E9" w:rsidRDefault="00C930E9"/>
    <w:p w14:paraId="6C7B01FB" w14:textId="77777777" w:rsidR="00C930E9" w:rsidRDefault="00C930E9"/>
    <w:p w14:paraId="4607FBF6" w14:textId="77777777" w:rsidR="00C930E9" w:rsidRDefault="00C930E9"/>
    <w:p w14:paraId="3B59D6EC" w14:textId="77777777" w:rsidR="00C930E9" w:rsidRDefault="00C930E9"/>
    <w:p w14:paraId="0096EB50" w14:textId="77777777" w:rsidR="00C930E9" w:rsidRDefault="00C930E9"/>
    <w:p w14:paraId="38CE0BCB" w14:textId="77777777" w:rsidR="00C930E9" w:rsidRDefault="00C930E9"/>
    <w:p w14:paraId="53A73945" w14:textId="77777777" w:rsidR="00C930E9" w:rsidRDefault="00C930E9"/>
    <w:p w14:paraId="514CFF28" w14:textId="77777777" w:rsidR="00C930E9" w:rsidRDefault="00C930E9"/>
    <w:p w14:paraId="11E57B60" w14:textId="77777777" w:rsidR="00C930E9" w:rsidRDefault="00C930E9"/>
    <w:p w14:paraId="2BBABD2F" w14:textId="77777777" w:rsidR="00C930E9" w:rsidRDefault="00C930E9"/>
    <w:p w14:paraId="35F88D77" w14:textId="77777777" w:rsidR="00C930E9" w:rsidRDefault="00C930E9"/>
    <w:p w14:paraId="1B57DC75" w14:textId="77777777" w:rsidR="00C930E9" w:rsidRDefault="00C930E9"/>
    <w:p w14:paraId="14B14042" w14:textId="77777777" w:rsidR="00C930E9" w:rsidRDefault="00C930E9"/>
    <w:p w14:paraId="6EFAEFF4" w14:textId="77777777" w:rsidR="00C930E9" w:rsidRDefault="00C930E9"/>
    <w:p w14:paraId="2BD44486" w14:textId="77777777" w:rsidR="00C930E9" w:rsidRDefault="00C930E9"/>
    <w:p w14:paraId="09559D47" w14:textId="77777777" w:rsidR="00205685" w:rsidRDefault="00205685" w:rsidP="00791020"/>
    <w:p w14:paraId="347F630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FF3D144" w14:textId="612E1172" w:rsidR="00251F15" w:rsidRDefault="007B20E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 w:rsidR="003F2179">
        <w:instrText xml:space="preserve"> TOC \o "1-3" \h \z \u </w:instrText>
      </w:r>
      <w:r>
        <w:fldChar w:fldCharType="separate"/>
      </w:r>
      <w:hyperlink w:anchor="_Toc120516490" w:history="1">
        <w:r w:rsidR="00251F15" w:rsidRPr="00B0168E">
          <w:rPr>
            <w:rStyle w:val="Lienhypertexte"/>
          </w:rPr>
          <w:t>1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Introduction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_Toc120516490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27AFF898" w14:textId="11A84FA9" w:rsidR="00251F15" w:rsidRDefault="00251F1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1" w:history="1">
        <w:r w:rsidRPr="00B0168E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</w:rPr>
          <w:t>Objectifs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_Toc120516491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4E09F5C" w14:textId="4EBF60E0" w:rsidR="00251F15" w:rsidRDefault="00251F1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2" w:history="1">
        <w:r w:rsidRPr="00B0168E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</w:rPr>
          <w:t>Analyse Fonctionnelle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_Toc120516492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84E527B" w14:textId="0C7DF7C3" w:rsidR="00251F15" w:rsidRDefault="00251F1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3" w:history="1">
        <w:r w:rsidRPr="00B0168E">
          <w:rPr>
            <w:rStyle w:val="Lienhypertexte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  <w:noProof/>
          </w:rPr>
          <w:t>Lancement du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_Toc120516493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BF0C27" w14:textId="4442A038" w:rsidR="00251F15" w:rsidRDefault="00251F1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4" w:history="1">
        <w:r w:rsidRPr="00B0168E">
          <w:rPr>
            <w:rStyle w:val="Lienhypertexte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  <w:noProof/>
          </w:rPr>
          <w:t>Menu principale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_Toc120516494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421B57" w14:textId="444BA2BF" w:rsidR="00251F15" w:rsidRDefault="00251F1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5" w:history="1">
        <w:r w:rsidRPr="00B0168E">
          <w:rPr>
            <w:rStyle w:val="Lienhypertexte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  <w:noProof/>
          </w:rPr>
          <w:t>Menu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_Toc120516495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1FDD61" w14:textId="62104599" w:rsidR="00251F15" w:rsidRDefault="00251F1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6" w:history="1">
        <w:r w:rsidRPr="00B0168E">
          <w:rPr>
            <w:rStyle w:val="Lienhypertexte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  <w:noProof/>
          </w:rPr>
          <w:t>Pseudo avant de jouer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_Toc120516496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7CA6FC" w14:textId="161802AF" w:rsidR="00251F15" w:rsidRDefault="00251F1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7" w:history="1">
        <w:r w:rsidRPr="00B0168E">
          <w:rPr>
            <w:rStyle w:val="Lienhypertexte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  <w:noProof/>
          </w:rPr>
          <w:t>Lancement de la partie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_Toc120516497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1ED5BC" w14:textId="5C646A6D" w:rsidR="00251F15" w:rsidRDefault="00251F1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8" w:history="1">
        <w:r w:rsidRPr="00B0168E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</w:rPr>
          <w:t>Planification initiale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_Toc120516498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5FA4C04" w14:textId="7F7EA551" w:rsidR="00251F15" w:rsidRDefault="00251F1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9" w:history="1">
        <w:r w:rsidRPr="00B0168E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</w:rPr>
          <w:t>Analyse Technique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_Toc120516499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E42EA34" w14:textId="0683B96E" w:rsidR="00251F15" w:rsidRDefault="00251F1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0" w:history="1">
        <w:r w:rsidRPr="00B0168E">
          <w:rPr>
            <w:rStyle w:val="Lienhypertexte"/>
          </w:rPr>
          <w:t>6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</w:rPr>
          <w:t>Environnement de travail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_Toc120516500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81FA1F0" w14:textId="540FDB86" w:rsidR="00251F15" w:rsidRDefault="00251F1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1" w:history="1">
        <w:r w:rsidRPr="00B0168E">
          <w:rPr>
            <w:rStyle w:val="Lienhypertexte"/>
          </w:rPr>
          <w:t>7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</w:rPr>
          <w:t>Suivi du développement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_Toc120516501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0942DE1" w14:textId="0D31F2C4" w:rsidR="00251F15" w:rsidRDefault="00251F1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2" w:history="1">
        <w:r w:rsidRPr="00B0168E">
          <w:rPr>
            <w:rStyle w:val="Lienhypertexte"/>
          </w:rPr>
          <w:t>8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</w:rPr>
          <w:t>Erreurs restantes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_Toc120516502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FB10BB2" w14:textId="7355878B" w:rsidR="00251F15" w:rsidRDefault="00251F1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3" w:history="1">
        <w:r w:rsidRPr="00B0168E">
          <w:rPr>
            <w:rStyle w:val="Lienhypertexte"/>
          </w:rPr>
          <w:t>9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</w:rPr>
          <w:t>Liste des livrables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_Toc120516503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61A8847" w14:textId="4B5C7D0F" w:rsidR="00251F15" w:rsidRDefault="00251F1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4" w:history="1">
        <w:r w:rsidRPr="00B0168E">
          <w:rPr>
            <w:rStyle w:val="Lienhypertexte"/>
          </w:rPr>
          <w:t>10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B0168E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_Toc120516504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7D30F95" w14:textId="32EAD2C0" w:rsidR="007C53D3" w:rsidRDefault="007B20E7" w:rsidP="003F2179">
      <w:r>
        <w:fldChar w:fldCharType="end"/>
      </w:r>
    </w:p>
    <w:p w14:paraId="57099C9F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26CA6345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3D4F09EF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1C3CF4B0" w14:textId="4A6FEF36" w:rsidR="00C930E9" w:rsidRDefault="007C53D3" w:rsidP="003F2179">
      <w:r>
        <w:br w:type="page"/>
      </w:r>
    </w:p>
    <w:p w14:paraId="6983B5C3" w14:textId="77777777" w:rsidR="00C930E9" w:rsidRPr="003E60F7" w:rsidRDefault="007C53D3" w:rsidP="003A15E6">
      <w:pPr>
        <w:pStyle w:val="Titre1"/>
      </w:pPr>
      <w:bookmarkStart w:id="0" w:name="_Toc120516490"/>
      <w:r w:rsidRPr="00791020">
        <w:lastRenderedPageBreak/>
        <w:t>Introduction</w:t>
      </w:r>
      <w:bookmarkEnd w:id="0"/>
      <w:r w:rsidR="00C930E9" w:rsidRPr="00791020">
        <w:t xml:space="preserve"> </w:t>
      </w:r>
    </w:p>
    <w:p w14:paraId="7CE0F205" w14:textId="77777777" w:rsidR="00C930E9" w:rsidRDefault="00C930E9"/>
    <w:p w14:paraId="5CB1B781" w14:textId="77777777" w:rsidR="006E2C58" w:rsidRDefault="00532F21" w:rsidP="00532F21">
      <w:pPr>
        <w:ind w:left="432"/>
        <w:rPr>
          <w:szCs w:val="14"/>
        </w:rPr>
      </w:pPr>
      <w:r>
        <w:t xml:space="preserve">Bill </w:t>
      </w:r>
      <w:proofErr w:type="spellStart"/>
      <w:r>
        <w:t>Gotes</w:t>
      </w:r>
      <w:proofErr w:type="spellEnd"/>
      <w:r>
        <w:t xml:space="preserve">, un riche millionnaire qui a fait fortune dans l’informatique est nostalgique des années « console » et désire faire un buzz en </w:t>
      </w:r>
      <w:r w:rsidR="004F1487">
        <w:t>rééditant</w:t>
      </w:r>
      <w:r>
        <w:t xml:space="preserve"> un jeu célèbre en utilisant le mode console de C#.</w:t>
      </w:r>
    </w:p>
    <w:p w14:paraId="28D9BC49" w14:textId="77777777" w:rsidR="006E2C58" w:rsidRPr="003E60F7" w:rsidRDefault="006E2C58" w:rsidP="003E60F7">
      <w:pPr>
        <w:pStyle w:val="Titre1"/>
      </w:pPr>
      <w:bookmarkStart w:id="1" w:name="_Toc120516491"/>
      <w:r w:rsidRPr="00791020">
        <w:t>Objectifs</w:t>
      </w:r>
      <w:bookmarkEnd w:id="1"/>
    </w:p>
    <w:p w14:paraId="44190FFD" w14:textId="77777777" w:rsidR="006E2C58" w:rsidRDefault="006E2C58" w:rsidP="0050256D">
      <w:pPr>
        <w:ind w:left="432"/>
        <w:rPr>
          <w:szCs w:val="14"/>
        </w:rPr>
      </w:pPr>
    </w:p>
    <w:p w14:paraId="10874417" w14:textId="77777777" w:rsidR="0050256D" w:rsidRDefault="0050256D" w:rsidP="0050256D">
      <w:pPr>
        <w:ind w:left="432"/>
        <w:rPr>
          <w:szCs w:val="14"/>
        </w:rPr>
      </w:pPr>
      <w:r>
        <w:rPr>
          <w:szCs w:val="14"/>
        </w:rPr>
        <w:t xml:space="preserve">Ce projet va nous permettre de développé nos compétence en programmation orienté objet et de pouvoir tenir un planning de livraison de document vis-à-vis du mandataire. </w:t>
      </w:r>
    </w:p>
    <w:p w14:paraId="304BDE67" w14:textId="77777777" w:rsidR="0083170D" w:rsidRDefault="0083170D" w:rsidP="0083170D">
      <w:pPr>
        <w:pStyle w:val="Titre1"/>
      </w:pPr>
      <w:bookmarkStart w:id="2" w:name="_Toc120516492"/>
      <w:r>
        <w:t>Analyse</w:t>
      </w:r>
      <w:r w:rsidR="00E12330">
        <w:t xml:space="preserve"> </w:t>
      </w:r>
      <w:r w:rsidR="003A15E6">
        <w:t>Fonctionnelle</w:t>
      </w:r>
      <w:bookmarkEnd w:id="2"/>
    </w:p>
    <w:p w14:paraId="699FEA29" w14:textId="77777777" w:rsidR="00C75444" w:rsidRDefault="004961C0" w:rsidP="004961C0">
      <w:pPr>
        <w:pStyle w:val="Titre2"/>
      </w:pPr>
      <w:bookmarkStart w:id="3" w:name="_Toc120516493"/>
      <w:r>
        <w:t>Lancement du jeu</w:t>
      </w:r>
      <w:bookmarkEnd w:id="3"/>
    </w:p>
    <w:p w14:paraId="36E71172" w14:textId="77777777" w:rsidR="004961C0" w:rsidRDefault="004961C0" w:rsidP="004961C0"/>
    <w:p w14:paraId="59950121" w14:textId="77777777" w:rsidR="00E20361" w:rsidRDefault="004961C0" w:rsidP="004961C0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4592A1A" w14:textId="77777777" w:rsidR="004961C0" w:rsidRDefault="004961C0" w:rsidP="00E20361">
      <w:pPr>
        <w:ind w:firstLine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En tant que joueur </w:t>
      </w:r>
    </w:p>
    <w:p w14:paraId="2BB0FC7E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Je veux que </w:t>
      </w:r>
      <w:r w:rsidR="00CA6856" w:rsidRPr="004961C0">
        <w:rPr>
          <w:rFonts w:ascii="Calibri" w:hAnsi="Calibri" w:cs="Calibri"/>
          <w:color w:val="000000"/>
          <w:szCs w:val="24"/>
          <w:lang w:val="fr-CH" w:eastAsia="fr-CH"/>
        </w:rPr>
        <w:t>le jeu</w:t>
      </w: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 se lance sur la page du menu</w:t>
      </w:r>
    </w:p>
    <w:p w14:paraId="3FD32778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>Pour pouvoir choisir ce que je veux faire</w:t>
      </w:r>
    </w:p>
    <w:p w14:paraId="229DFB31" w14:textId="77777777" w:rsidR="00CA6856" w:rsidRPr="00CA6856" w:rsidRDefault="00CA6856" w:rsidP="00CA6856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1BA3D0D" w14:textId="77777777" w:rsidR="00E20361" w:rsidRDefault="00E20361" w:rsidP="00B0506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E20361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>Au lancement de l'exécutable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jeu se lance sur </w:t>
      </w:r>
      <w:r w:rsidR="00123D58" w:rsidRPr="00E20361">
        <w:rPr>
          <w:rFonts w:ascii="Calibri" w:hAnsi="Calibri" w:cs="Calibri"/>
          <w:color w:val="000000"/>
          <w:szCs w:val="24"/>
          <w:lang w:val="fr-CH" w:eastAsia="fr-CH"/>
        </w:rPr>
        <w:t>le menu principal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t xml:space="preserve"> </w:t>
      </w:r>
    </w:p>
    <w:p w14:paraId="00C4E2AF" w14:textId="77777777" w:rsidR="00E24A88" w:rsidRDefault="00E24A88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C390794" w14:textId="77777777" w:rsid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Au lancement de l'</w:t>
      </w:r>
      <w:r w:rsidR="004F1487" w:rsidRPr="004A72F2">
        <w:rPr>
          <w:rFonts w:ascii="Calibri" w:hAnsi="Calibri" w:cs="Calibri"/>
          <w:color w:val="000000"/>
          <w:szCs w:val="24"/>
          <w:lang w:val="fr-CH" w:eastAsia="fr-CH"/>
        </w:rPr>
        <w:t>exécutable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Le curseur se trouve sur l'entrée de tout en haut</w:t>
      </w:r>
    </w:p>
    <w:p w14:paraId="52E46E7D" w14:textId="77777777" w:rsidR="004A72F2" w:rsidRDefault="004A72F2" w:rsidP="004A72F2">
      <w:pPr>
        <w:rPr>
          <w:rFonts w:ascii="Calibri" w:hAnsi="Calibri" w:cs="Calibri"/>
          <w:color w:val="000000"/>
          <w:szCs w:val="24"/>
          <w:lang w:val="fr-CH" w:eastAsia="fr-CH"/>
        </w:rPr>
      </w:pPr>
    </w:p>
    <w:p w14:paraId="206F9FD2" w14:textId="77777777" w:rsidR="004A72F2" w:rsidRDefault="004A72F2" w:rsidP="004A72F2">
      <w:pPr>
        <w:pStyle w:val="Titre2"/>
      </w:pPr>
      <w:bookmarkStart w:id="4" w:name="_Toc120516494"/>
      <w:r>
        <w:t>Menu principale</w:t>
      </w:r>
      <w:bookmarkEnd w:id="4"/>
    </w:p>
    <w:p w14:paraId="7552F462" w14:textId="77777777" w:rsidR="004A72F2" w:rsidRDefault="004A72F2" w:rsidP="004A72F2"/>
    <w:p w14:paraId="0A763D2E" w14:textId="77777777" w:rsidR="004A72F2" w:rsidRDefault="004A72F2" w:rsidP="004A72F2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7515BEA3" w14:textId="77777777" w:rsidR="004A72F2" w:rsidRP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un menu</w:t>
      </w:r>
    </w:p>
    <w:p w14:paraId="5E3F6481" w14:textId="77777777" w:rsidR="004A72F2" w:rsidRPr="00CA6856" w:rsidRDefault="004A72F2" w:rsidP="004A72F2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40FF9B47" w14:textId="77777777" w:rsidR="00A16840" w:rsidRPr="00A16840" w:rsidRDefault="00A16840" w:rsidP="00A1684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A16840">
        <w:rPr>
          <w:rFonts w:ascii="Calibri" w:hAnsi="Calibri" w:cs="Calibri"/>
          <w:color w:val="000000"/>
          <w:szCs w:val="24"/>
          <w:lang w:val="fr-CH" w:eastAsia="fr-CH"/>
        </w:rPr>
        <w:t>Quand je suis sur le menu principale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4F1487" w:rsidRPr="00A16840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28F4DAA5" w14:textId="77777777" w:rsidR="00E24A88" w:rsidRDefault="00E24A88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474BC57" w14:textId="77777777" w:rsidR="005175F6" w:rsidRDefault="005175F6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5175F6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1D6A2BA0" w14:textId="77777777" w:rsidR="00E24A88" w:rsidRDefault="00E24A88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D1860AF" w14:textId="77777777" w:rsidR="003806E9" w:rsidRPr="003806E9" w:rsidRDefault="003806E9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 le curseur sélectionne l'entrée de tout en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7B41DEF4" w14:textId="77777777" w:rsidR="00E24A88" w:rsidRDefault="00E24A88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9133E7D" w14:textId="77777777" w:rsidR="004A72F2" w:rsidRDefault="003806E9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t>Quand le curseur pointe sur une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touche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L'entrée sélectionnée s'affiche</w:t>
      </w:r>
    </w:p>
    <w:p w14:paraId="62510106" w14:textId="77777777" w:rsidR="004F1487" w:rsidRDefault="004F1487" w:rsidP="004F1487">
      <w:pPr>
        <w:pStyle w:val="Titre2"/>
      </w:pPr>
      <w:bookmarkStart w:id="5" w:name="_Toc120516495"/>
      <w:r>
        <w:t>Menu option</w:t>
      </w:r>
      <w:bookmarkEnd w:id="5"/>
    </w:p>
    <w:p w14:paraId="58A1252F" w14:textId="77777777" w:rsidR="004F1487" w:rsidRDefault="004F1487" w:rsidP="004F1487"/>
    <w:p w14:paraId="391C6C64" w14:textId="77777777" w:rsidR="004F1487" w:rsidRDefault="004F1487" w:rsidP="004F1487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2771CE3" w14:textId="77777777" w:rsidR="004F1487" w:rsidRPr="004F1487" w:rsidRDefault="004F1487" w:rsidP="004F1487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 accéder au menu option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afin de pouvoir modifier la difficulté et le son du jeu</w:t>
      </w:r>
    </w:p>
    <w:p w14:paraId="7E9BDACC" w14:textId="77777777" w:rsidR="004F1487" w:rsidRPr="00CA6856" w:rsidRDefault="004F1487" w:rsidP="004F1487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C25B600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difficulté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la difficulté change (facile -&gt; moyen -&gt; difficile -&gt; </w:t>
      </w:r>
      <w:proofErr w:type="spellStart"/>
      <w:r w:rsidRPr="003726C6">
        <w:rPr>
          <w:rFonts w:ascii="Calibri" w:hAnsi="Calibri" w:cs="Calibri"/>
          <w:color w:val="000000"/>
          <w:szCs w:val="24"/>
          <w:lang w:val="fr-CH" w:eastAsia="fr-CH"/>
        </w:rPr>
        <w:t>godmod</w:t>
      </w:r>
      <w:proofErr w:type="spellEnd"/>
      <w:r w:rsidRPr="003726C6">
        <w:rPr>
          <w:rFonts w:ascii="Calibri" w:hAnsi="Calibri" w:cs="Calibri"/>
          <w:color w:val="000000"/>
          <w:szCs w:val="24"/>
          <w:lang w:val="fr-CH" w:eastAsia="fr-CH"/>
        </w:rPr>
        <w:t xml:space="preserve"> -&gt; facile)</w:t>
      </w:r>
    </w:p>
    <w:p w14:paraId="0DC3FB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291BE92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son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le son change (activé -&gt; désactivé -&gt; activé)</w:t>
      </w:r>
    </w:p>
    <w:p w14:paraId="1C48BA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251489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le menu option</w:t>
      </w:r>
    </w:p>
    <w:p w14:paraId="029187F1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418D68F" w14:textId="77777777" w:rsidR="004F1487" w:rsidRDefault="00847C07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847C07">
        <w:rPr>
          <w:rFonts w:ascii="Calibri" w:hAnsi="Calibri" w:cs="Calibri"/>
          <w:color w:val="000000"/>
          <w:szCs w:val="24"/>
          <w:lang w:val="fr-CH" w:eastAsia="fr-CH"/>
        </w:rPr>
        <w:t>Quand je suis sur le menu option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9A6D11" w:rsidRPr="00847C07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67EBF3A8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1EF5E5A" w14:textId="77777777" w:rsidR="003853C3" w:rsidRPr="003853C3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3703993C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01A53E9" w14:textId="77777777" w:rsidR="00F62C9B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2D11E591" w14:textId="77777777" w:rsidR="008B5CDD" w:rsidRDefault="008B5CDD" w:rsidP="008B5CDD">
      <w:pPr>
        <w:pStyle w:val="Titre2"/>
      </w:pPr>
      <w:bookmarkStart w:id="6" w:name="_Toc120516496"/>
      <w:r>
        <w:t>Pseudo avant de jouer</w:t>
      </w:r>
      <w:bookmarkEnd w:id="6"/>
    </w:p>
    <w:p w14:paraId="22A0AFF0" w14:textId="77777777" w:rsidR="008B5CDD" w:rsidRDefault="008B5CDD" w:rsidP="008B5CDD"/>
    <w:p w14:paraId="098A4FE0" w14:textId="77777777" w:rsidR="008B5CDD" w:rsidRDefault="008B5CDD" w:rsidP="008B5CDD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A26F502" w14:textId="77777777" w:rsidR="008B5CDD" w:rsidRPr="004F1487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rentrer mon pseudo avant de jouer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Afin que mon highscore s’affiche dans le menu HIGHSCORES</w:t>
      </w:r>
    </w:p>
    <w:p w14:paraId="6391FCC8" w14:textId="77777777" w:rsidR="008B5CDD" w:rsidRPr="00CA6856" w:rsidRDefault="008B5CDD" w:rsidP="008B5CDD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29B6131" w14:textId="77777777" w:rsidR="008B5CDD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</w:t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 xml:space="preserve"> l’entrée PLAY sur le menu principale est choisie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</w:p>
    <w:p w14:paraId="4DEC7B27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Une page d’entrée de pseudo s’affiche</w:t>
      </w:r>
    </w:p>
    <w:p w14:paraId="043D65CE" w14:textId="77777777" w:rsidR="008B5CDD" w:rsidRPr="003726C6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277531F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Sur la page d’entré de pseudo </w:t>
      </w:r>
    </w:p>
    <w:p w14:paraId="76BCAA72" w14:textId="77777777" w:rsidR="008B5CDD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  <w:r w:rsidR="008B5CDD"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Le jeu se lance</w:t>
      </w:r>
    </w:p>
    <w:p w14:paraId="3EE3BD9E" w14:textId="77777777" w:rsidR="00E96F39" w:rsidRDefault="00E96F39" w:rsidP="00E96F39">
      <w:pPr>
        <w:pStyle w:val="Titre2"/>
      </w:pPr>
      <w:bookmarkStart w:id="7" w:name="_Toc120516497"/>
      <w:r>
        <w:t>Lancement de la partie</w:t>
      </w:r>
      <w:bookmarkEnd w:id="7"/>
    </w:p>
    <w:p w14:paraId="41EE26F2" w14:textId="77777777" w:rsidR="00E96F39" w:rsidRDefault="00E96F39" w:rsidP="00E96F39"/>
    <w:p w14:paraId="6858F5DE" w14:textId="77777777" w:rsidR="00E96F39" w:rsidRDefault="00E96F39" w:rsidP="00E96F39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37DD2B54" w14:textId="77777777" w:rsidR="00E96F39" w:rsidRPr="004F1487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que tous les éléments du jeu </w:t>
      </w:r>
      <w:r w:rsidR="001812A0">
        <w:rPr>
          <w:rFonts w:ascii="Calibri" w:hAnsi="Calibri" w:cs="Calibri"/>
          <w:color w:val="000000"/>
          <w:szCs w:val="24"/>
          <w:lang w:val="fr-CH" w:eastAsia="fr-CH"/>
        </w:rPr>
        <w:t>s’affichent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correctement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Pour pouvoir jouer dans de bonnes conditions</w:t>
      </w:r>
    </w:p>
    <w:p w14:paraId="3AD3FBA6" w14:textId="77777777" w:rsidR="00E96F39" w:rsidRPr="00CA6856" w:rsidRDefault="00E96F39" w:rsidP="00E96F39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169E9BE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07390115" w14:textId="77777777" w:rsidR="00E96F39" w:rsidRDefault="001812A0" w:rsidP="001812A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de vie s’affiche en haut a gauche de l’écran (3)</w:t>
      </w:r>
    </w:p>
    <w:p w14:paraId="30EB3B33" w14:textId="77777777" w:rsidR="00E96F39" w:rsidRPr="003726C6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B4AF2B0" w14:textId="77777777" w:rsidR="00E96F39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154D17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murs s’affichent entièrement (5)</w:t>
      </w:r>
    </w:p>
    <w:p w14:paraId="4990AFEA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EB98CD5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F5CA5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de score s’affiche en haut à droite</w:t>
      </w:r>
    </w:p>
    <w:p w14:paraId="604B4B62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397E16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4AE9DA8" w14:textId="0DBBA6CF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s’affichent (3 ligne et 7 par lignes)</w:t>
      </w:r>
    </w:p>
    <w:p w14:paraId="1A4407E3" w14:textId="0274105B" w:rsidR="00251F15" w:rsidRDefault="00251F15" w:rsidP="006E0E0B">
      <w:pPr>
        <w:pStyle w:val="Titre2"/>
      </w:pPr>
      <w:r>
        <w:t>Compteur de vie</w:t>
      </w:r>
    </w:p>
    <w:p w14:paraId="3EEF5F6A" w14:textId="77777777" w:rsidR="00251F15" w:rsidRDefault="00251F15" w:rsidP="00251F15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0545EBE5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avoir un compteur de vie (3)</w:t>
      </w:r>
    </w:p>
    <w:p w14:paraId="002C3815" w14:textId="306D840D" w:rsidR="00251F15" w:rsidRPr="004F1487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Pour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savoir combien de fois j’ai encore droit à l’erreur</w:t>
      </w:r>
    </w:p>
    <w:p w14:paraId="3B70378D" w14:textId="77777777" w:rsidR="00251F15" w:rsidRPr="00CA6856" w:rsidRDefault="00251F15" w:rsidP="00251F1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57109E30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tir alien touche le vaisseau du joueur</w:t>
      </w:r>
    </w:p>
    <w:p w14:paraId="0AF8AB0F" w14:textId="242D821A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 compteur </w:t>
      </w:r>
      <w:r>
        <w:rPr>
          <w:rFonts w:ascii="Calibri" w:hAnsi="Calibri" w:cs="Calibri"/>
          <w:color w:val="000000"/>
          <w:szCs w:val="24"/>
          <w:lang w:val="fr-CH" w:eastAsia="fr-CH"/>
        </w:rPr>
        <w:t>fait disparaitre une vie</w:t>
      </w:r>
    </w:p>
    <w:p w14:paraId="4FA44B17" w14:textId="77777777" w:rsidR="002E49FE" w:rsidRPr="002E49FE" w:rsidRDefault="002E49FE" w:rsidP="00225D70">
      <w:pPr>
        <w:pStyle w:val="Titre2"/>
        <w:rPr>
          <w:bCs/>
        </w:rPr>
      </w:pPr>
      <w:r>
        <w:t xml:space="preserve">Score en temps réel </w:t>
      </w:r>
    </w:p>
    <w:p w14:paraId="241309EC" w14:textId="77777777" w:rsidR="002E49FE" w:rsidRDefault="002E49FE" w:rsidP="002E49FE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D7E2083" w14:textId="1A409C15" w:rsidR="002E49FE" w:rsidRDefault="002E49FE" w:rsidP="002E49FE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</w:t>
      </w:r>
      <w:r w:rsidR="00F44935">
        <w:rPr>
          <w:rFonts w:ascii="Calibri" w:hAnsi="Calibri" w:cs="Calibri"/>
          <w:color w:val="000000"/>
          <w:szCs w:val="24"/>
          <w:lang w:val="fr-CH" w:eastAsia="fr-CH"/>
        </w:rPr>
        <w:t xml:space="preserve"> que chaque alien détruit me rapporte des points</w:t>
      </w:r>
    </w:p>
    <w:p w14:paraId="4A391CDE" w14:textId="77777777" w:rsidR="00F44935" w:rsidRDefault="00F44935" w:rsidP="00F44935">
      <w:pPr>
        <w:ind w:left="708" w:firstLine="708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Afin de battre mon highscore</w:t>
      </w:r>
    </w:p>
    <w:p w14:paraId="1F8DC8B8" w14:textId="78615CFC" w:rsidR="002E49FE" w:rsidRPr="00CA6856" w:rsidRDefault="002E49FE" w:rsidP="00F4493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00E4F47E" w14:textId="1422499C" w:rsidR="002E49FE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du joueur est touché</w:t>
      </w:r>
    </w:p>
    <w:p w14:paraId="7A5B1ADB" w14:textId="128C4161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joueur perd des points (100)</w:t>
      </w:r>
    </w:p>
    <w:p w14:paraId="38A36EDE" w14:textId="70E10B6B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48000BC" w14:textId="0D0955D4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A est détruit</w:t>
      </w:r>
    </w:p>
    <w:p w14:paraId="3A2E6568" w14:textId="429B8F2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lastRenderedPageBreak/>
        <w:t>Le score augmente de 10 points</w:t>
      </w:r>
    </w:p>
    <w:p w14:paraId="64D08B1C" w14:textId="2F75A23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0412356" w14:textId="11158C9F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Un alien de type </w:t>
      </w:r>
      <w:r>
        <w:rPr>
          <w:rFonts w:ascii="Calibri" w:hAnsi="Calibri" w:cs="Calibri"/>
          <w:color w:val="000000"/>
          <w:szCs w:val="24"/>
          <w:lang w:val="fr-CH" w:eastAsia="fr-CH"/>
        </w:rPr>
        <w:t>B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est détruit</w:t>
      </w:r>
    </w:p>
    <w:p w14:paraId="4EDDDBAC" w14:textId="18A84E77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 score augmente de </w:t>
      </w:r>
      <w:r>
        <w:rPr>
          <w:rFonts w:ascii="Calibri" w:hAnsi="Calibri" w:cs="Calibri"/>
          <w:color w:val="000000"/>
          <w:szCs w:val="24"/>
          <w:lang w:val="fr-CH" w:eastAsia="fr-CH"/>
        </w:rPr>
        <w:t>2</w:t>
      </w:r>
      <w:r>
        <w:rPr>
          <w:rFonts w:ascii="Calibri" w:hAnsi="Calibri" w:cs="Calibri"/>
          <w:color w:val="000000"/>
          <w:szCs w:val="24"/>
          <w:lang w:val="fr-CH" w:eastAsia="fr-CH"/>
        </w:rPr>
        <w:t>0 points</w:t>
      </w:r>
    </w:p>
    <w:p w14:paraId="0A22DFC8" w14:textId="76EFBB6B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5CAFECA" w14:textId="2AC2C04A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Un alien de type </w:t>
      </w:r>
      <w:r>
        <w:rPr>
          <w:rFonts w:ascii="Calibri" w:hAnsi="Calibri" w:cs="Calibri"/>
          <w:color w:val="000000"/>
          <w:szCs w:val="24"/>
          <w:lang w:val="fr-CH" w:eastAsia="fr-CH"/>
        </w:rPr>
        <w:t>C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est détruit</w:t>
      </w:r>
    </w:p>
    <w:p w14:paraId="65F5E7D0" w14:textId="66999BD6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 score augmente de </w:t>
      </w:r>
      <w:r>
        <w:rPr>
          <w:rFonts w:ascii="Calibri" w:hAnsi="Calibri" w:cs="Calibri"/>
          <w:color w:val="000000"/>
          <w:szCs w:val="24"/>
          <w:lang w:val="fr-CH" w:eastAsia="fr-CH"/>
        </w:rPr>
        <w:t>3</w:t>
      </w:r>
      <w:r>
        <w:rPr>
          <w:rFonts w:ascii="Calibri" w:hAnsi="Calibri" w:cs="Calibri"/>
          <w:color w:val="000000"/>
          <w:szCs w:val="24"/>
          <w:lang w:val="fr-CH" w:eastAsia="fr-CH"/>
        </w:rPr>
        <w:t>0 points</w:t>
      </w:r>
    </w:p>
    <w:p w14:paraId="4B438A69" w14:textId="2A6E51F1" w:rsidR="00F72E44" w:rsidRDefault="00F5272D" w:rsidP="00470F16">
      <w:pPr>
        <w:pStyle w:val="Titre2"/>
      </w:pPr>
      <w:r>
        <w:t>Déplacement du vaisseau du joueur</w:t>
      </w:r>
    </w:p>
    <w:p w14:paraId="7921CD7C" w14:textId="77777777" w:rsidR="00F72E44" w:rsidRDefault="00F72E44" w:rsidP="00F72E44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20D50B1B" w14:textId="47B40345" w:rsidR="00F72E44" w:rsidRPr="004F1487" w:rsidRDefault="00F72E44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déplacer mon vaisseau de manière horizontal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esquiver les tirs ennemis et me positionné pour tirer sur les ennemis</w:t>
      </w:r>
    </w:p>
    <w:p w14:paraId="2817C46E" w14:textId="77777777" w:rsidR="00F72E44" w:rsidRPr="00CA6856" w:rsidRDefault="00F72E44" w:rsidP="00F72E44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2D77D96" w14:textId="49E27200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0F3C566D" w14:textId="2D209EC9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droite est pressée </w:t>
      </w:r>
    </w:p>
    <w:p w14:paraId="7BE9ABA6" w14:textId="2909BB29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sur la droite</w:t>
      </w:r>
    </w:p>
    <w:p w14:paraId="755DE5DD" w14:textId="2E48448D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A67BADA" w14:textId="77777777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8781D54" w14:textId="73BF0EA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</w:t>
      </w:r>
      <w:r>
        <w:rPr>
          <w:rFonts w:ascii="Calibri" w:hAnsi="Calibri" w:cs="Calibri"/>
          <w:color w:val="000000"/>
          <w:szCs w:val="24"/>
          <w:lang w:val="fr-CH" w:eastAsia="fr-CH"/>
        </w:rPr>
        <w:t>gauche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est pressée </w:t>
      </w:r>
    </w:p>
    <w:p w14:paraId="257A930A" w14:textId="4E51DB6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 vaisseau se déplace sur la </w:t>
      </w:r>
      <w:r>
        <w:rPr>
          <w:rFonts w:ascii="Calibri" w:hAnsi="Calibri" w:cs="Calibri"/>
          <w:color w:val="000000"/>
          <w:szCs w:val="24"/>
          <w:lang w:val="fr-CH" w:eastAsia="fr-CH"/>
        </w:rPr>
        <w:t>gauche</w:t>
      </w:r>
    </w:p>
    <w:p w14:paraId="37A77C63" w14:textId="77777777" w:rsidR="00F5272D" w:rsidRPr="003726C6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FC5FE6" w14:textId="0FC26560" w:rsidR="00F72E44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En jeu </w:t>
      </w:r>
    </w:p>
    <w:p w14:paraId="2FB7D7D6" w14:textId="322FC6CA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flèche directionnel est appuyée longuement</w:t>
      </w:r>
    </w:p>
    <w:p w14:paraId="5418AD29" w14:textId="6DEA0401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de manière continue dans la direction sélectionnée</w:t>
      </w:r>
    </w:p>
    <w:p w14:paraId="45A88549" w14:textId="6D0E2326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2675CA5" w14:textId="6DE2749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39EBBE3" w14:textId="231A94E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arrive au bord de l’écran</w:t>
      </w:r>
    </w:p>
    <w:p w14:paraId="4DCE1CB5" w14:textId="46CF9E02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ne peut plus se déplacer vers le côté ou il est déjà collé au bord</w:t>
      </w:r>
    </w:p>
    <w:p w14:paraId="29E31830" w14:textId="77777777" w:rsidR="008B5CDD" w:rsidRDefault="008B5CDD" w:rsidP="008B5CDD">
      <w:pPr>
        <w:rPr>
          <w:rFonts w:ascii="Calibri" w:hAnsi="Calibri" w:cs="Calibri"/>
          <w:color w:val="000000"/>
          <w:szCs w:val="24"/>
          <w:lang w:val="fr-CH" w:eastAsia="fr-CH"/>
        </w:rPr>
      </w:pPr>
    </w:p>
    <w:p w14:paraId="0823C155" w14:textId="77777777" w:rsidR="003853C3" w:rsidRPr="003853C3" w:rsidRDefault="00F62C9B" w:rsidP="00F62C9B">
      <w:pPr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br w:type="page"/>
      </w:r>
    </w:p>
    <w:p w14:paraId="5EBC8FD3" w14:textId="77777777" w:rsidR="00F53ED8" w:rsidRPr="003E60F7" w:rsidRDefault="00F53ED8" w:rsidP="003E60F7">
      <w:pPr>
        <w:pStyle w:val="Titre1"/>
      </w:pPr>
      <w:bookmarkStart w:id="8" w:name="_Toc120516498"/>
      <w:r w:rsidRPr="00791020">
        <w:lastRenderedPageBreak/>
        <w:t>Planification</w:t>
      </w:r>
      <w:r w:rsidR="003A15E6" w:rsidRPr="003E60F7">
        <w:t xml:space="preserve"> initiale</w:t>
      </w:r>
      <w:bookmarkEnd w:id="8"/>
    </w:p>
    <w:p w14:paraId="02E68977" w14:textId="77777777" w:rsidR="00F53ED8" w:rsidRDefault="00B8504D" w:rsidP="00F53ED8">
      <w:r>
        <w:t>Beta 1 :</w:t>
      </w:r>
    </w:p>
    <w:p w14:paraId="61345EB7" w14:textId="77777777" w:rsidR="00B8504D" w:rsidRPr="00F62C9B" w:rsidRDefault="00B8504D" w:rsidP="00B8504D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Lancement du jeu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principale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option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Pseudo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Lancement de la partie</w:t>
      </w:r>
    </w:p>
    <w:p w14:paraId="31226D13" w14:textId="77777777" w:rsidR="00B8504D" w:rsidRPr="00B8504D" w:rsidRDefault="00B8504D" w:rsidP="00F53ED8">
      <w:pPr>
        <w:rPr>
          <w:lang w:val="fr-CH"/>
        </w:rPr>
      </w:pPr>
    </w:p>
    <w:p w14:paraId="10BF2D2D" w14:textId="77777777" w:rsidR="00B8504D" w:rsidRDefault="00B8504D" w:rsidP="00F53ED8">
      <w:r>
        <w:t>Beta2 :</w:t>
      </w:r>
    </w:p>
    <w:p w14:paraId="1134BE77" w14:textId="77777777" w:rsidR="00F62C9B" w:rsidRPr="00F62C9B" w:rsidRDefault="00F62C9B" w:rsidP="00F62C9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Tir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sur les murs</w:t>
      </w:r>
    </w:p>
    <w:p w14:paraId="2F7B87AA" w14:textId="77777777" w:rsidR="00B8504D" w:rsidRDefault="00B8504D" w:rsidP="00F53ED8">
      <w:r>
        <w:t>Final :</w:t>
      </w:r>
    </w:p>
    <w:p w14:paraId="31105395" w14:textId="77777777" w:rsidR="0065673B" w:rsidRPr="0065673B" w:rsidRDefault="0065673B" w:rsidP="0065673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65673B">
        <w:rPr>
          <w:rFonts w:ascii="Calibri" w:hAnsi="Calibri" w:cs="Calibri"/>
          <w:color w:val="000000"/>
          <w:szCs w:val="24"/>
          <w:lang w:val="fr-CH" w:eastAsia="fr-CH"/>
        </w:rPr>
        <w:t>Compteur de vie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Game over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Scores en temps réel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Aliens détruit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09697E" w:rsidRPr="0065673B">
        <w:rPr>
          <w:rFonts w:ascii="Calibri" w:hAnsi="Calibri" w:cs="Calibri"/>
          <w:color w:val="000000"/>
          <w:szCs w:val="24"/>
          <w:lang w:val="fr-CH" w:eastAsia="fr-CH"/>
        </w:rPr>
        <w:t>Tous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t xml:space="preserve"> les aliens détruit</w:t>
      </w:r>
    </w:p>
    <w:p w14:paraId="5A635843" w14:textId="77777777" w:rsidR="00E12330" w:rsidRPr="00791020" w:rsidRDefault="005E6E1C" w:rsidP="003227D2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303DFA14" w14:textId="77777777" w:rsidR="0011188A" w:rsidRDefault="0011188A" w:rsidP="003E60F7">
      <w:pPr>
        <w:pStyle w:val="Titre1"/>
      </w:pPr>
      <w:bookmarkStart w:id="9" w:name="_Toc120516499"/>
      <w:r>
        <w:lastRenderedPageBreak/>
        <w:t>Analyse Technique</w:t>
      </w:r>
      <w:bookmarkEnd w:id="9"/>
    </w:p>
    <w:p w14:paraId="54AF8EC8" w14:textId="77777777" w:rsidR="0011188A" w:rsidRDefault="00905ECE" w:rsidP="0011188A">
      <w:r>
        <w:t>Diagramme de classes :</w:t>
      </w:r>
    </w:p>
    <w:p w14:paraId="6E056D5D" w14:textId="77777777" w:rsidR="00905ECE" w:rsidRDefault="00905ECE" w:rsidP="0011188A">
      <w:r>
        <w:rPr>
          <w:noProof/>
        </w:rPr>
        <w:drawing>
          <wp:inline distT="0" distB="0" distL="0" distR="0" wp14:anchorId="357767E4" wp14:editId="40D9578A">
            <wp:extent cx="5759450" cy="5496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7967" w14:textId="77777777" w:rsidR="00905ECE" w:rsidRDefault="00905ECE">
      <w:r>
        <w:br w:type="page"/>
      </w:r>
    </w:p>
    <w:p w14:paraId="27DB3E8F" w14:textId="77777777" w:rsidR="00905ECE" w:rsidRDefault="00905ECE" w:rsidP="0011188A"/>
    <w:p w14:paraId="20FBBB22" w14:textId="77777777" w:rsidR="00905ECE" w:rsidRDefault="00905ECE" w:rsidP="0011188A">
      <w:r>
        <w:t>Diagrammes de séquences :</w:t>
      </w:r>
    </w:p>
    <w:p w14:paraId="7446D041" w14:textId="77777777" w:rsidR="00905ECE" w:rsidRDefault="00905ECE" w:rsidP="0011188A"/>
    <w:p w14:paraId="5BB043B3" w14:textId="77777777" w:rsidR="00905ECE" w:rsidRDefault="00905ECE" w:rsidP="0011188A">
      <w:r>
        <w:rPr>
          <w:noProof/>
        </w:rPr>
        <w:drawing>
          <wp:inline distT="0" distB="0" distL="0" distR="0" wp14:anchorId="6D002E6F" wp14:editId="3B024858">
            <wp:extent cx="3667125" cy="35433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E0F" w14:textId="77777777" w:rsidR="00905ECE" w:rsidRDefault="00905ECE" w:rsidP="0011188A"/>
    <w:p w14:paraId="79821BBB" w14:textId="77777777" w:rsidR="00905ECE" w:rsidRDefault="00905ECE" w:rsidP="0011188A">
      <w:r>
        <w:rPr>
          <w:noProof/>
        </w:rPr>
        <w:drawing>
          <wp:inline distT="0" distB="0" distL="0" distR="0" wp14:anchorId="619E20B9" wp14:editId="0A5A415C">
            <wp:extent cx="5000625" cy="35433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BD50" w14:textId="77777777" w:rsidR="00AA0785" w:rsidRPr="00791020" w:rsidRDefault="003E60F7" w:rsidP="003E60F7">
      <w:pPr>
        <w:pStyle w:val="Titre1"/>
      </w:pPr>
      <w:bookmarkStart w:id="10" w:name="_Toc120516500"/>
      <w:r>
        <w:t>Environnement de travail</w:t>
      </w:r>
      <w:bookmarkEnd w:id="10"/>
    </w:p>
    <w:p w14:paraId="26615A97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FDD12FE" w14:textId="77777777" w:rsidR="00AA0785" w:rsidRPr="00791020" w:rsidRDefault="001F1254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Le</w:t>
      </w:r>
      <w:r w:rsidR="00AA0785" w:rsidRPr="00791020">
        <w:rPr>
          <w:rFonts w:ascii="Arial" w:hAnsi="Arial" w:cs="Arial"/>
          <w:i/>
          <w:sz w:val="24"/>
        </w:rPr>
        <w:t xml:space="preserve"> choix du matériel HW</w:t>
      </w:r>
    </w:p>
    <w:p w14:paraId="5F2E86B1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lastRenderedPageBreak/>
        <w:t xml:space="preserve">le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16F22E36" w14:textId="77777777" w:rsidR="00AA0785" w:rsidRPr="003E60F7" w:rsidRDefault="00AA0785" w:rsidP="003E60F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63E39566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2CE74458" w14:textId="77777777" w:rsidR="00AA0785" w:rsidRPr="00791020" w:rsidRDefault="003E60F7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>
        <w:rPr>
          <w:rFonts w:ascii="Arial" w:hAnsi="Arial" w:cs="Arial"/>
          <w:b/>
          <w:bCs/>
          <w:i/>
          <w:sz w:val="24"/>
        </w:rPr>
        <w:t>Ce chapitre doit permettre à un développeur de reprendre le projet après vous en se remettant dans le même contexte que là où vous vous êtes arrêté</w:t>
      </w:r>
      <w:r w:rsidR="00AA0785" w:rsidRPr="00791020">
        <w:rPr>
          <w:rFonts w:ascii="Arial" w:hAnsi="Arial" w:cs="Arial"/>
          <w:b/>
          <w:bCs/>
          <w:i/>
          <w:sz w:val="24"/>
        </w:rPr>
        <w:t xml:space="preserve"> !</w:t>
      </w:r>
    </w:p>
    <w:p w14:paraId="3F35B916" w14:textId="77777777" w:rsidR="00AA0785" w:rsidRDefault="00AA0785" w:rsidP="00AA0785"/>
    <w:p w14:paraId="0B0A6806" w14:textId="77777777" w:rsidR="0049659A" w:rsidRDefault="003E60F7" w:rsidP="003E60F7">
      <w:pPr>
        <w:pStyle w:val="Titre1"/>
      </w:pPr>
      <w:bookmarkStart w:id="11" w:name="_Toc120516501"/>
      <w:r>
        <w:t>Suivi du développement</w:t>
      </w:r>
      <w:bookmarkEnd w:id="11"/>
    </w:p>
    <w:p w14:paraId="2945584B" w14:textId="77777777" w:rsidR="00A62789" w:rsidRPr="00A62789" w:rsidRDefault="00A62789" w:rsidP="00A6278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8309C" w14:paraId="48BA77BB" w14:textId="77777777" w:rsidTr="0088309C">
        <w:tc>
          <w:tcPr>
            <w:tcW w:w="3020" w:type="dxa"/>
          </w:tcPr>
          <w:p w14:paraId="6458EBDE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proofErr w:type="spellStart"/>
            <w:r w:rsidRPr="00953888">
              <w:rPr>
                <w:b/>
                <w:bCs/>
              </w:rPr>
              <w:t>Storie</w:t>
            </w:r>
            <w:proofErr w:type="spellEnd"/>
          </w:p>
        </w:tc>
        <w:tc>
          <w:tcPr>
            <w:tcW w:w="3020" w:type="dxa"/>
          </w:tcPr>
          <w:p w14:paraId="425D8D73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Validation analyse</w:t>
            </w:r>
          </w:p>
        </w:tc>
        <w:tc>
          <w:tcPr>
            <w:tcW w:w="3020" w:type="dxa"/>
          </w:tcPr>
          <w:p w14:paraId="1A083A8A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terminé</w:t>
            </w:r>
          </w:p>
        </w:tc>
      </w:tr>
      <w:tr w:rsidR="0088309C" w14:paraId="531EBA5A" w14:textId="77777777" w:rsidTr="0088309C">
        <w:tc>
          <w:tcPr>
            <w:tcW w:w="3020" w:type="dxa"/>
          </w:tcPr>
          <w:p w14:paraId="3490123B" w14:textId="77777777" w:rsidR="0088309C" w:rsidRDefault="00E276A1" w:rsidP="0088309C">
            <w:r>
              <w:t>Menu principale</w:t>
            </w:r>
          </w:p>
        </w:tc>
        <w:tc>
          <w:tcPr>
            <w:tcW w:w="3020" w:type="dxa"/>
          </w:tcPr>
          <w:p w14:paraId="16183E5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3B1C98CD" w14:textId="77777777" w:rsidR="0088309C" w:rsidRDefault="007B5DA0" w:rsidP="0088309C">
            <w:r>
              <w:t>10.10.2022</w:t>
            </w:r>
          </w:p>
        </w:tc>
      </w:tr>
      <w:tr w:rsidR="0088309C" w14:paraId="4E0A786A" w14:textId="77777777" w:rsidTr="0088309C">
        <w:tc>
          <w:tcPr>
            <w:tcW w:w="3020" w:type="dxa"/>
          </w:tcPr>
          <w:p w14:paraId="5CDFEC48" w14:textId="77777777" w:rsidR="0088309C" w:rsidRDefault="00E276A1" w:rsidP="0088309C">
            <w:r>
              <w:t>Menu option</w:t>
            </w:r>
          </w:p>
        </w:tc>
        <w:tc>
          <w:tcPr>
            <w:tcW w:w="3020" w:type="dxa"/>
          </w:tcPr>
          <w:p w14:paraId="15785AFA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4546F3F9" w14:textId="77777777" w:rsidR="0088309C" w:rsidRDefault="003227D2" w:rsidP="0088309C">
            <w:r>
              <w:t>14.11.2022</w:t>
            </w:r>
          </w:p>
        </w:tc>
      </w:tr>
      <w:tr w:rsidR="0088309C" w14:paraId="6FA064CD" w14:textId="77777777" w:rsidTr="0088309C">
        <w:tc>
          <w:tcPr>
            <w:tcW w:w="3020" w:type="dxa"/>
          </w:tcPr>
          <w:p w14:paraId="02BA5600" w14:textId="77777777" w:rsidR="0088309C" w:rsidRDefault="00E276A1" w:rsidP="0088309C">
            <w:r>
              <w:t>Lancement du jeu</w:t>
            </w:r>
          </w:p>
        </w:tc>
        <w:tc>
          <w:tcPr>
            <w:tcW w:w="3020" w:type="dxa"/>
          </w:tcPr>
          <w:p w14:paraId="4181E92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2FDA955A" w14:textId="77777777" w:rsidR="0088309C" w:rsidRDefault="008064CD" w:rsidP="0088309C">
            <w:r>
              <w:t>10.10.2022</w:t>
            </w:r>
          </w:p>
        </w:tc>
      </w:tr>
      <w:tr w:rsidR="003227D2" w14:paraId="66FE922A" w14:textId="77777777" w:rsidTr="0088309C">
        <w:tc>
          <w:tcPr>
            <w:tcW w:w="3020" w:type="dxa"/>
          </w:tcPr>
          <w:p w14:paraId="7747F4C5" w14:textId="77777777" w:rsidR="003227D2" w:rsidRDefault="003227D2" w:rsidP="0088309C">
            <w:r>
              <w:t xml:space="preserve">Menu </w:t>
            </w:r>
            <w:r w:rsidR="00362BE6">
              <w:t>About</w:t>
            </w:r>
          </w:p>
        </w:tc>
        <w:tc>
          <w:tcPr>
            <w:tcW w:w="3020" w:type="dxa"/>
          </w:tcPr>
          <w:p w14:paraId="1E8623C7" w14:textId="77777777" w:rsidR="003227D2" w:rsidRDefault="00362BE6" w:rsidP="0088309C">
            <w:r>
              <w:t>31.10.2022</w:t>
            </w:r>
          </w:p>
        </w:tc>
        <w:tc>
          <w:tcPr>
            <w:tcW w:w="3020" w:type="dxa"/>
          </w:tcPr>
          <w:p w14:paraId="1B1746A9" w14:textId="77777777" w:rsidR="003227D2" w:rsidRDefault="00362BE6" w:rsidP="0088309C">
            <w:r>
              <w:t>7.11.2022</w:t>
            </w:r>
          </w:p>
        </w:tc>
      </w:tr>
      <w:tr w:rsidR="00D979A7" w14:paraId="2A206309" w14:textId="77777777" w:rsidTr="0088309C">
        <w:tc>
          <w:tcPr>
            <w:tcW w:w="3020" w:type="dxa"/>
          </w:tcPr>
          <w:p w14:paraId="4F3A4E1E" w14:textId="77777777" w:rsidR="00D979A7" w:rsidRDefault="00D979A7" w:rsidP="0088309C">
            <w:r>
              <w:t>Pseudo avant de jouer</w:t>
            </w:r>
          </w:p>
        </w:tc>
        <w:tc>
          <w:tcPr>
            <w:tcW w:w="3020" w:type="dxa"/>
          </w:tcPr>
          <w:p w14:paraId="0AD3AE37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5CF3B3C" w14:textId="77777777" w:rsidR="00D979A7" w:rsidRDefault="00D979A7" w:rsidP="0088309C">
            <w:r>
              <w:t>21.11.2022</w:t>
            </w:r>
          </w:p>
        </w:tc>
      </w:tr>
      <w:tr w:rsidR="00D979A7" w14:paraId="45B10807" w14:textId="77777777" w:rsidTr="0088309C">
        <w:tc>
          <w:tcPr>
            <w:tcW w:w="3020" w:type="dxa"/>
          </w:tcPr>
          <w:p w14:paraId="37841C06" w14:textId="77777777" w:rsidR="00D979A7" w:rsidRDefault="00D979A7" w:rsidP="0088309C">
            <w:r>
              <w:t>Lancement de la partie</w:t>
            </w:r>
          </w:p>
        </w:tc>
        <w:tc>
          <w:tcPr>
            <w:tcW w:w="3020" w:type="dxa"/>
          </w:tcPr>
          <w:p w14:paraId="6233DE28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ADE8569" w14:textId="77777777" w:rsidR="00D979A7" w:rsidRDefault="00D979A7" w:rsidP="0088309C">
            <w:r>
              <w:t>22.11.2022</w:t>
            </w:r>
          </w:p>
        </w:tc>
      </w:tr>
    </w:tbl>
    <w:p w14:paraId="338DCA30" w14:textId="77777777" w:rsidR="00B067BC" w:rsidRPr="0088309C" w:rsidRDefault="00B067BC" w:rsidP="0088309C"/>
    <w:p w14:paraId="61925E84" w14:textId="77777777" w:rsidR="0049659A" w:rsidRDefault="0049659A" w:rsidP="0049659A">
      <w:pPr>
        <w:pStyle w:val="En-tte"/>
        <w:ind w:left="357"/>
        <w:rPr>
          <w:i/>
        </w:rPr>
      </w:pPr>
    </w:p>
    <w:p w14:paraId="4740C7F1" w14:textId="77777777" w:rsidR="00930260" w:rsidRDefault="00347F65" w:rsidP="00930260">
      <w:pPr>
        <w:pStyle w:val="En-tte"/>
        <w:rPr>
          <w:i/>
        </w:rPr>
      </w:pPr>
      <w:r>
        <w:rPr>
          <w:i/>
          <w:noProof/>
        </w:rPr>
        <w:drawing>
          <wp:inline distT="0" distB="0" distL="0" distR="0" wp14:anchorId="438A2C55" wp14:editId="26D37E6A">
            <wp:extent cx="5759450" cy="2857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4829" w14:textId="77777777" w:rsidR="0049659A" w:rsidRPr="0011188A" w:rsidRDefault="0049659A" w:rsidP="0011188A">
      <w:pPr>
        <w:pStyle w:val="Titre1"/>
      </w:pPr>
      <w:bookmarkStart w:id="12" w:name="_Toc25553322"/>
      <w:bookmarkStart w:id="13" w:name="_Toc71691026"/>
      <w:bookmarkStart w:id="14" w:name="_Toc120516502"/>
      <w:r w:rsidRPr="0011188A">
        <w:t xml:space="preserve">Erreurs </w:t>
      </w:r>
      <w:bookmarkEnd w:id="12"/>
      <w:r w:rsidRPr="0011188A">
        <w:t>restantes</w:t>
      </w:r>
      <w:bookmarkEnd w:id="13"/>
      <w:bookmarkEnd w:id="14"/>
      <w:r w:rsidRPr="0011188A">
        <w:t xml:space="preserve">  </w:t>
      </w:r>
    </w:p>
    <w:p w14:paraId="7F341E0A" w14:textId="77777777" w:rsidR="0049659A" w:rsidRDefault="0049659A" w:rsidP="0049659A">
      <w:pPr>
        <w:ind w:left="426"/>
        <w:rPr>
          <w:i/>
        </w:rPr>
      </w:pPr>
      <w:bookmarkStart w:id="15" w:name="_Toc25553323"/>
    </w:p>
    <w:p w14:paraId="0D715AF9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r w:rsidR="001F1254" w:rsidRPr="00791020">
        <w:rPr>
          <w:i/>
        </w:rPr>
        <w:t>erreurs :</w:t>
      </w:r>
      <w:r w:rsidRPr="00791020">
        <w:rPr>
          <w:i/>
        </w:rPr>
        <w:t xml:space="preserve"> </w:t>
      </w:r>
    </w:p>
    <w:p w14:paraId="50BBC751" w14:textId="77777777" w:rsidR="0049659A" w:rsidRPr="00791020" w:rsidRDefault="0049659A" w:rsidP="0049659A">
      <w:pPr>
        <w:ind w:left="426"/>
        <w:rPr>
          <w:i/>
        </w:rPr>
      </w:pPr>
    </w:p>
    <w:p w14:paraId="4EDA457E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26A8CF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5"/>
    </w:p>
    <w:p w14:paraId="35203050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2EEA2D6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8DD898F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6" w:name="_Toc25553326"/>
      <w:bookmarkStart w:id="17" w:name="_Toc71691029"/>
      <w:bookmarkStart w:id="18" w:name="_Toc120516503"/>
      <w:r w:rsidRPr="0011188A">
        <w:t xml:space="preserve">Liste des </w:t>
      </w:r>
      <w:bookmarkEnd w:id="16"/>
      <w:bookmarkEnd w:id="17"/>
      <w:r w:rsidR="0011188A">
        <w:t>livrables</w:t>
      </w:r>
      <w:bookmarkEnd w:id="18"/>
    </w:p>
    <w:p w14:paraId="15F3206C" w14:textId="77777777" w:rsidR="0049659A" w:rsidRDefault="0049659A" w:rsidP="00AA0785">
      <w:pPr>
        <w:ind w:left="426"/>
        <w:rPr>
          <w:rFonts w:cs="Arial"/>
          <w:iCs/>
        </w:rPr>
      </w:pPr>
    </w:p>
    <w:p w14:paraId="2B2F912C" w14:textId="77777777" w:rsidR="00C83E77" w:rsidRPr="00791020" w:rsidRDefault="00AA0785" w:rsidP="00C83E77">
      <w:pPr>
        <w:ind w:left="426"/>
        <w:rPr>
          <w:rFonts w:cs="Arial"/>
          <w:i/>
        </w:rPr>
      </w:pPr>
      <w:r w:rsidRPr="00791020">
        <w:rPr>
          <w:rFonts w:cs="Arial"/>
          <w:i/>
        </w:rPr>
        <w:lastRenderedPageBreak/>
        <w:t xml:space="preserve">Lister </w:t>
      </w:r>
      <w:r w:rsidR="00C83E77">
        <w:rPr>
          <w:rFonts w:cs="Arial"/>
          <w:i/>
        </w:rPr>
        <w:t>les livrables du projet, avec toutes les informations nécessaires au destinataire pour les récupérer.</w:t>
      </w:r>
    </w:p>
    <w:p w14:paraId="5AE118D4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9" w:name="_Toc25553328"/>
      <w:bookmarkStart w:id="20" w:name="_Toc71703263"/>
      <w:bookmarkStart w:id="21" w:name="_Toc120516504"/>
      <w:r w:rsidRPr="0049659A">
        <w:t>C</w:t>
      </w:r>
      <w:bookmarkEnd w:id="19"/>
      <w:bookmarkEnd w:id="20"/>
      <w:r w:rsidR="00684B3D">
        <w:t>onclusions</w:t>
      </w:r>
      <w:bookmarkEnd w:id="21"/>
    </w:p>
    <w:p w14:paraId="088260AD" w14:textId="77777777" w:rsidR="00AA0785" w:rsidRDefault="00AA0785" w:rsidP="00AA0785">
      <w:pPr>
        <w:pStyle w:val="En-tte"/>
        <w:ind w:left="357"/>
      </w:pPr>
    </w:p>
    <w:p w14:paraId="0CC3704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40B79D80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5F22107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38DD89D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25FD6E7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0684C7DF" w14:textId="77777777" w:rsidR="00591119" w:rsidRPr="00C83E77" w:rsidRDefault="00AA0785" w:rsidP="00591119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sectPr w:rsidR="00591119" w:rsidRPr="00C83E77" w:rsidSect="007B20E7">
      <w:headerReference w:type="default" r:id="rId15"/>
      <w:footerReference w:type="default" r:id="rId16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F360F" w14:textId="77777777" w:rsidR="00CA4853" w:rsidRDefault="00CA4853">
      <w:r>
        <w:separator/>
      </w:r>
    </w:p>
  </w:endnote>
  <w:endnote w:type="continuationSeparator" w:id="0">
    <w:p w14:paraId="24C85418" w14:textId="77777777" w:rsidR="00CA4853" w:rsidRDefault="00CA48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89EC9" w14:textId="77777777" w:rsidR="00F53ED8" w:rsidRPr="00265744" w:rsidRDefault="007B20E7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D979A7">
      <w:rPr>
        <w:rStyle w:val="Numrodepage"/>
        <w:noProof/>
        <w:sz w:val="16"/>
        <w:szCs w:val="16"/>
      </w:rPr>
      <w:t>9</w:t>
    </w:r>
    <w:r w:rsidRPr="00265744">
      <w:rPr>
        <w:rStyle w:val="Numrodepage"/>
        <w:sz w:val="16"/>
        <w:szCs w:val="16"/>
      </w:rPr>
      <w:fldChar w:fldCharType="end"/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ACFF90" w14:textId="77777777" w:rsidR="00CA4853" w:rsidRDefault="00CA4853">
      <w:r>
        <w:separator/>
      </w:r>
    </w:p>
  </w:footnote>
  <w:footnote w:type="continuationSeparator" w:id="0">
    <w:p w14:paraId="082E0049" w14:textId="77777777" w:rsidR="00CA4853" w:rsidRDefault="00CA48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47755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3872F1F0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2CB859FB" w14:textId="77777777" w:rsidR="00F53ED8" w:rsidRPr="00B673BB" w:rsidRDefault="00F53ED8">
    <w:pPr>
      <w:pStyle w:val="En-tte"/>
      <w:rPr>
        <w:sz w:val="16"/>
        <w:szCs w:val="16"/>
      </w:rPr>
    </w:pPr>
  </w:p>
  <w:p w14:paraId="3760CB33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2"/>
  </w:num>
  <w:num w:numId="5">
    <w:abstractNumId w:val="8"/>
  </w:num>
  <w:num w:numId="6">
    <w:abstractNumId w:val="4"/>
  </w:num>
  <w:num w:numId="7">
    <w:abstractNumId w:val="9"/>
  </w:num>
  <w:num w:numId="8">
    <w:abstractNumId w:val="14"/>
  </w:num>
  <w:num w:numId="9">
    <w:abstractNumId w:val="1"/>
  </w:num>
  <w:num w:numId="10">
    <w:abstractNumId w:val="5"/>
  </w:num>
  <w:num w:numId="11">
    <w:abstractNumId w:val="7"/>
  </w:num>
  <w:num w:numId="12">
    <w:abstractNumId w:val="6"/>
  </w:num>
  <w:num w:numId="13">
    <w:abstractNumId w:val="11"/>
  </w:num>
  <w:num w:numId="14">
    <w:abstractNumId w:val="10"/>
  </w:num>
  <w:num w:numId="15">
    <w:abstractNumId w:val="0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3"/>
  </w:num>
  <w:num w:numId="21">
    <w:abstractNumId w:val="13"/>
  </w:num>
  <w:num w:numId="22">
    <w:abstractNumId w:val="13"/>
  </w:num>
  <w:num w:numId="23">
    <w:abstractNumId w:val="0"/>
  </w:num>
  <w:num w:numId="24">
    <w:abstractNumId w:val="0"/>
  </w:num>
  <w:num w:numId="25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2AD4"/>
    <w:rsid w:val="00063EDD"/>
    <w:rsid w:val="0006593B"/>
    <w:rsid w:val="0009697E"/>
    <w:rsid w:val="000B1102"/>
    <w:rsid w:val="000C6D94"/>
    <w:rsid w:val="0011188A"/>
    <w:rsid w:val="00123D58"/>
    <w:rsid w:val="001449D5"/>
    <w:rsid w:val="00164517"/>
    <w:rsid w:val="001812A0"/>
    <w:rsid w:val="001F1254"/>
    <w:rsid w:val="00205685"/>
    <w:rsid w:val="00212505"/>
    <w:rsid w:val="00232E9F"/>
    <w:rsid w:val="00245601"/>
    <w:rsid w:val="00251F15"/>
    <w:rsid w:val="00265744"/>
    <w:rsid w:val="00281546"/>
    <w:rsid w:val="002C4C01"/>
    <w:rsid w:val="002E49FE"/>
    <w:rsid w:val="002F39FF"/>
    <w:rsid w:val="003144D2"/>
    <w:rsid w:val="003227D2"/>
    <w:rsid w:val="00347F65"/>
    <w:rsid w:val="00360243"/>
    <w:rsid w:val="00362BE6"/>
    <w:rsid w:val="00371ECE"/>
    <w:rsid w:val="003726C6"/>
    <w:rsid w:val="003806E9"/>
    <w:rsid w:val="003853C3"/>
    <w:rsid w:val="003A15E6"/>
    <w:rsid w:val="003E60F7"/>
    <w:rsid w:val="003F2179"/>
    <w:rsid w:val="00422DC7"/>
    <w:rsid w:val="00424BDA"/>
    <w:rsid w:val="00442BB2"/>
    <w:rsid w:val="004502D9"/>
    <w:rsid w:val="0047295B"/>
    <w:rsid w:val="00486AAD"/>
    <w:rsid w:val="004961C0"/>
    <w:rsid w:val="0049659A"/>
    <w:rsid w:val="004A72F2"/>
    <w:rsid w:val="004C38FB"/>
    <w:rsid w:val="004D34DA"/>
    <w:rsid w:val="004F1487"/>
    <w:rsid w:val="0050256D"/>
    <w:rsid w:val="005143EF"/>
    <w:rsid w:val="005175F6"/>
    <w:rsid w:val="00532F21"/>
    <w:rsid w:val="00535DFD"/>
    <w:rsid w:val="005364AB"/>
    <w:rsid w:val="00577704"/>
    <w:rsid w:val="00591119"/>
    <w:rsid w:val="005A2EE8"/>
    <w:rsid w:val="005E1E76"/>
    <w:rsid w:val="005E6E1C"/>
    <w:rsid w:val="005F1DC9"/>
    <w:rsid w:val="0065673B"/>
    <w:rsid w:val="00684B3D"/>
    <w:rsid w:val="006E2C58"/>
    <w:rsid w:val="00791020"/>
    <w:rsid w:val="007A1AC7"/>
    <w:rsid w:val="007B20E7"/>
    <w:rsid w:val="007B5DA0"/>
    <w:rsid w:val="007C53D3"/>
    <w:rsid w:val="007F50CB"/>
    <w:rsid w:val="007F68DA"/>
    <w:rsid w:val="008064CD"/>
    <w:rsid w:val="0083170D"/>
    <w:rsid w:val="0083453E"/>
    <w:rsid w:val="00847C07"/>
    <w:rsid w:val="0088309C"/>
    <w:rsid w:val="008B5CDD"/>
    <w:rsid w:val="008D7200"/>
    <w:rsid w:val="00905ECE"/>
    <w:rsid w:val="00930260"/>
    <w:rsid w:val="009317A9"/>
    <w:rsid w:val="00953888"/>
    <w:rsid w:val="00962AA4"/>
    <w:rsid w:val="00997992"/>
    <w:rsid w:val="009A6D11"/>
    <w:rsid w:val="009D368F"/>
    <w:rsid w:val="009F2526"/>
    <w:rsid w:val="00A06247"/>
    <w:rsid w:val="00A16840"/>
    <w:rsid w:val="00A62789"/>
    <w:rsid w:val="00AA0785"/>
    <w:rsid w:val="00AA3411"/>
    <w:rsid w:val="00AC4ADD"/>
    <w:rsid w:val="00AC5EFA"/>
    <w:rsid w:val="00AD6920"/>
    <w:rsid w:val="00AE470C"/>
    <w:rsid w:val="00B05064"/>
    <w:rsid w:val="00B067BC"/>
    <w:rsid w:val="00B15E1E"/>
    <w:rsid w:val="00B263B7"/>
    <w:rsid w:val="00B31079"/>
    <w:rsid w:val="00B673BB"/>
    <w:rsid w:val="00B8504D"/>
    <w:rsid w:val="00C315ED"/>
    <w:rsid w:val="00C505B1"/>
    <w:rsid w:val="00C75444"/>
    <w:rsid w:val="00C83E77"/>
    <w:rsid w:val="00C930E9"/>
    <w:rsid w:val="00CA4853"/>
    <w:rsid w:val="00CA6856"/>
    <w:rsid w:val="00CB3227"/>
    <w:rsid w:val="00CB74C0"/>
    <w:rsid w:val="00CF2AD4"/>
    <w:rsid w:val="00D14A10"/>
    <w:rsid w:val="00D97582"/>
    <w:rsid w:val="00D979A7"/>
    <w:rsid w:val="00DA4CCB"/>
    <w:rsid w:val="00DB4900"/>
    <w:rsid w:val="00DF5038"/>
    <w:rsid w:val="00E12330"/>
    <w:rsid w:val="00E20361"/>
    <w:rsid w:val="00E24A88"/>
    <w:rsid w:val="00E276A1"/>
    <w:rsid w:val="00E33FA7"/>
    <w:rsid w:val="00E63311"/>
    <w:rsid w:val="00E75637"/>
    <w:rsid w:val="00E96F39"/>
    <w:rsid w:val="00F1634A"/>
    <w:rsid w:val="00F43758"/>
    <w:rsid w:val="00F44935"/>
    <w:rsid w:val="00F4663F"/>
    <w:rsid w:val="00F5272D"/>
    <w:rsid w:val="00F53ED8"/>
    <w:rsid w:val="00F62C9B"/>
    <w:rsid w:val="00F72E44"/>
    <w:rsid w:val="00FB57D9"/>
    <w:rsid w:val="00FD6D97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7459322"/>
  <w15:docId w15:val="{5F2AC466-31E9-40BA-8F37-665D3BA4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20E7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rsid w:val="007B20E7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7B20E7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rsid w:val="007B20E7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7B20E7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rsid w:val="007B20E7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rsid w:val="007B20E7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rsid w:val="007B20E7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rsid w:val="007B20E7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rsid w:val="007B20E7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sid w:val="007B20E7"/>
    <w:rPr>
      <w:snapToGrid w:val="0"/>
      <w:lang w:val="de-DE" w:eastAsia="de-DE"/>
    </w:rPr>
  </w:style>
  <w:style w:type="paragraph" w:customStyle="1" w:styleId="OmniPage4">
    <w:name w:val="OmniPage #4"/>
    <w:basedOn w:val="Normal"/>
    <w:rsid w:val="007B20E7"/>
    <w:rPr>
      <w:snapToGrid w:val="0"/>
      <w:lang w:val="de-DE" w:eastAsia="de-DE"/>
    </w:rPr>
  </w:style>
  <w:style w:type="paragraph" w:customStyle="1" w:styleId="OmniPage5">
    <w:name w:val="OmniPage #5"/>
    <w:basedOn w:val="Normal"/>
    <w:rsid w:val="007B20E7"/>
    <w:rPr>
      <w:snapToGrid w:val="0"/>
      <w:lang w:val="de-DE" w:eastAsia="de-DE"/>
    </w:rPr>
  </w:style>
  <w:style w:type="paragraph" w:customStyle="1" w:styleId="OmniPage1">
    <w:name w:val="OmniPage #1"/>
    <w:basedOn w:val="Normal"/>
    <w:rsid w:val="007B20E7"/>
    <w:rPr>
      <w:snapToGrid w:val="0"/>
      <w:lang w:val="de-DE" w:eastAsia="de-DE"/>
    </w:rPr>
  </w:style>
  <w:style w:type="paragraph" w:customStyle="1" w:styleId="OmniPage2">
    <w:name w:val="OmniPage #2"/>
    <w:basedOn w:val="Normal"/>
    <w:rsid w:val="007B20E7"/>
    <w:rPr>
      <w:snapToGrid w:val="0"/>
      <w:lang w:val="de-DE" w:eastAsia="de-DE"/>
    </w:rPr>
  </w:style>
  <w:style w:type="paragraph" w:customStyle="1" w:styleId="OmniPage6">
    <w:name w:val="OmniPage #6"/>
    <w:basedOn w:val="Normal"/>
    <w:rsid w:val="007B20E7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7B20E7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7B20E7"/>
    <w:pPr>
      <w:ind w:left="200"/>
    </w:pPr>
  </w:style>
  <w:style w:type="paragraph" w:styleId="TM3">
    <w:name w:val="toc 3"/>
    <w:basedOn w:val="Normal"/>
    <w:next w:val="Normal"/>
    <w:autoRedefine/>
    <w:semiHidden/>
    <w:rsid w:val="007B20E7"/>
    <w:pPr>
      <w:ind w:left="400"/>
    </w:pPr>
  </w:style>
  <w:style w:type="paragraph" w:styleId="TM4">
    <w:name w:val="toc 4"/>
    <w:basedOn w:val="Normal"/>
    <w:next w:val="Normal"/>
    <w:autoRedefine/>
    <w:semiHidden/>
    <w:rsid w:val="007B20E7"/>
    <w:pPr>
      <w:ind w:left="600"/>
    </w:pPr>
  </w:style>
  <w:style w:type="paragraph" w:styleId="TM5">
    <w:name w:val="toc 5"/>
    <w:basedOn w:val="Normal"/>
    <w:next w:val="Normal"/>
    <w:autoRedefine/>
    <w:semiHidden/>
    <w:rsid w:val="007B20E7"/>
    <w:pPr>
      <w:ind w:left="800"/>
    </w:pPr>
  </w:style>
  <w:style w:type="paragraph" w:styleId="TM6">
    <w:name w:val="toc 6"/>
    <w:basedOn w:val="Normal"/>
    <w:next w:val="Normal"/>
    <w:autoRedefine/>
    <w:semiHidden/>
    <w:rsid w:val="007B20E7"/>
    <w:pPr>
      <w:ind w:left="1000"/>
    </w:pPr>
  </w:style>
  <w:style w:type="paragraph" w:styleId="TM7">
    <w:name w:val="toc 7"/>
    <w:basedOn w:val="Normal"/>
    <w:next w:val="Normal"/>
    <w:autoRedefine/>
    <w:semiHidden/>
    <w:rsid w:val="007B20E7"/>
    <w:pPr>
      <w:ind w:left="1200"/>
    </w:pPr>
  </w:style>
  <w:style w:type="paragraph" w:styleId="TM8">
    <w:name w:val="toc 8"/>
    <w:basedOn w:val="Normal"/>
    <w:next w:val="Normal"/>
    <w:autoRedefine/>
    <w:semiHidden/>
    <w:rsid w:val="007B20E7"/>
    <w:pPr>
      <w:ind w:left="1400"/>
    </w:pPr>
  </w:style>
  <w:style w:type="paragraph" w:styleId="TM9">
    <w:name w:val="toc 9"/>
    <w:basedOn w:val="Normal"/>
    <w:next w:val="Normal"/>
    <w:autoRedefine/>
    <w:semiHidden/>
    <w:rsid w:val="007B20E7"/>
    <w:pPr>
      <w:ind w:left="1600"/>
    </w:pPr>
  </w:style>
  <w:style w:type="paragraph" w:styleId="En-tte">
    <w:name w:val="header"/>
    <w:basedOn w:val="Normal"/>
    <w:rsid w:val="007B20E7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7B20E7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7B20E7"/>
  </w:style>
  <w:style w:type="paragraph" w:customStyle="1" w:styleId="OmniPage7">
    <w:name w:val="OmniPage #7"/>
    <w:basedOn w:val="Normal"/>
    <w:rsid w:val="007B20E7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sid w:val="007B20E7"/>
    <w:rPr>
      <w:b/>
    </w:rPr>
  </w:style>
  <w:style w:type="paragraph" w:styleId="Corpsdetexte2">
    <w:name w:val="Body Text 2"/>
    <w:basedOn w:val="Normal"/>
    <w:rsid w:val="007B20E7"/>
    <w:pPr>
      <w:jc w:val="center"/>
    </w:pPr>
  </w:style>
  <w:style w:type="paragraph" w:styleId="Corpsdetexte3">
    <w:name w:val="Body Text 3"/>
    <w:basedOn w:val="Normal"/>
    <w:rsid w:val="007B20E7"/>
    <w:rPr>
      <w:u w:val="single"/>
    </w:rPr>
  </w:style>
  <w:style w:type="paragraph" w:styleId="NormalWeb">
    <w:name w:val="Normal (Web)"/>
    <w:basedOn w:val="Normal"/>
    <w:rsid w:val="007B20E7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rsid w:val="007B20E7"/>
    <w:pPr>
      <w:ind w:left="72"/>
    </w:pPr>
  </w:style>
  <w:style w:type="paragraph" w:customStyle="1" w:styleId="H2">
    <w:name w:val="H2"/>
    <w:basedOn w:val="Normal"/>
    <w:next w:val="Normal"/>
    <w:rsid w:val="007B20E7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sid w:val="007B20E7"/>
    <w:rPr>
      <w:b/>
    </w:rPr>
  </w:style>
  <w:style w:type="character" w:styleId="Lienhypertexte">
    <w:name w:val="Hyperlink"/>
    <w:basedOn w:val="Policepardfaut"/>
    <w:uiPriority w:val="99"/>
    <w:rsid w:val="007B20E7"/>
    <w:rPr>
      <w:color w:val="0000FF"/>
      <w:u w:val="single"/>
    </w:rPr>
  </w:style>
  <w:style w:type="character" w:styleId="Lienhypertextesuivivisit">
    <w:name w:val="FollowedHyperlink"/>
    <w:basedOn w:val="Policepardfaut"/>
    <w:rsid w:val="007B20E7"/>
    <w:rPr>
      <w:color w:val="800080"/>
      <w:u w:val="single"/>
    </w:rPr>
  </w:style>
  <w:style w:type="character" w:styleId="Accentuation">
    <w:name w:val="Emphasis"/>
    <w:basedOn w:val="Policepardfaut"/>
    <w:qFormat/>
    <w:rsid w:val="007B20E7"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to65\Downloads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9" ma:contentTypeDescription="Crée un document." ma:contentTypeScope="" ma:versionID="026f4ebce0e5277e37b90ae8b1b1c0d3">
  <xsd:schema xmlns:xsd="http://www.w3.org/2001/XMLSchema" xmlns:xs="http://www.w3.org/2001/XMLSchema" xmlns:p="http://schemas.microsoft.com/office/2006/metadata/properties" xmlns:ns2="dfa80de1-e9bb-4cf2-893d-d06220b3971a" xmlns:ns3="98d92101-24da-4498-9971-a24673344bd8" targetNamespace="http://schemas.microsoft.com/office/2006/metadata/properties" ma:root="true" ma:fieldsID="b9cb9f8533022950c644fef603f80954" ns2:_="" ns3:_="">
    <xsd:import namespace="dfa80de1-e9bb-4cf2-893d-d06220b3971a"/>
    <xsd:import namespace="98d92101-24da-4498-9971-a24673344bd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56dfd2e-0114-43a8-a139-2db9ea333f64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d92101-24da-4498-9971-a24673344bd8">
      <Terms xmlns="http://schemas.microsoft.com/office/infopath/2007/PartnerControls"/>
    </lcf76f155ced4ddcb4097134ff3c332f>
    <TaxCatchAll xmlns="dfa80de1-e9bb-4cf2-893d-d06220b3971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2999A71-E59D-4EFC-B6B9-07379AF3DB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80de1-e9bb-4cf2-893d-d06220b3971a"/>
    <ds:schemaRef ds:uri="98d92101-24da-4498-9971-a24673344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198F5E-0DBC-492C-83B4-AB13AD117DD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3.xml><?xml version="1.0" encoding="utf-8"?>
<ds:datastoreItem xmlns:ds="http://schemas.openxmlformats.org/officeDocument/2006/customXml" ds:itemID="{D3135AC7-3C5E-4CF3-94BE-2823690A5E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projet.dotx</Template>
  <TotalTime>236</TotalTime>
  <Pages>11</Pages>
  <Words>1205</Words>
  <Characters>6633</Characters>
  <Application>Microsoft Office Word</Application>
  <DocSecurity>0</DocSecurity>
  <Lines>55</Lines>
  <Paragraphs>15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7823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toto65</dc:creator>
  <cp:keywords/>
  <dc:description/>
  <cp:lastModifiedBy>Theo Orlando</cp:lastModifiedBy>
  <cp:revision>59</cp:revision>
  <cp:lastPrinted>2004-09-01T12:58:00Z</cp:lastPrinted>
  <dcterms:created xsi:type="dcterms:W3CDTF">2022-10-07T18:58:00Z</dcterms:created>
  <dcterms:modified xsi:type="dcterms:W3CDTF">2022-11-28T07:40:00Z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0x010100E529CC47EA4E614CBF50FAFAB9B8F32B</vt:lpwstr>
  </property>
</Properties>
</file>