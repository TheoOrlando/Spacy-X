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9DDA7E" w14:textId="77777777" w:rsidR="00C930E9" w:rsidRDefault="00C930E9">
      <w:pPr>
        <w:pStyle w:val="TM1"/>
      </w:pPr>
    </w:p>
    <w:p w14:paraId="1BD3DFAE" w14:textId="77777777" w:rsidR="00C930E9" w:rsidRDefault="00C930E9">
      <w:pPr>
        <w:pStyle w:val="TM1"/>
      </w:pPr>
    </w:p>
    <w:p w14:paraId="2A38C9C3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0"/>
      </w:tblGrid>
      <w:tr w:rsidR="00C930E9" w14:paraId="41E841F4" w14:textId="77777777">
        <w:tc>
          <w:tcPr>
            <w:tcW w:w="9210" w:type="dxa"/>
          </w:tcPr>
          <w:p w14:paraId="5FA1167A" w14:textId="77777777" w:rsidR="00C930E9" w:rsidRDefault="00DF5038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Spacy</w:t>
            </w:r>
            <w:proofErr w:type="spellEnd"/>
            <w:r>
              <w:rPr>
                <w:rFonts w:ascii="Impact" w:hAnsi="Impact"/>
                <w:sz w:val="96"/>
              </w:rPr>
              <w:t xml:space="preserve"> X</w:t>
            </w:r>
          </w:p>
        </w:tc>
      </w:tr>
    </w:tbl>
    <w:p w14:paraId="0636FC3F" w14:textId="77777777" w:rsidR="00C930E9" w:rsidRDefault="00C930E9">
      <w:pPr>
        <w:rPr>
          <w:sz w:val="52"/>
        </w:rPr>
      </w:pPr>
    </w:p>
    <w:p w14:paraId="06779EC2" w14:textId="3EC08025" w:rsidR="00205685" w:rsidRDefault="00251F15">
      <w:pPr>
        <w:rPr>
          <w:sz w:val="52"/>
        </w:rPr>
      </w:pPr>
      <w:r>
        <w:rPr>
          <w:noProof/>
          <w:sz w:val="52"/>
        </w:rPr>
        <w:drawing>
          <wp:inline distT="0" distB="0" distL="0" distR="0" wp14:anchorId="7A00F29D" wp14:editId="3F965B8D">
            <wp:extent cx="5759450" cy="3330575"/>
            <wp:effectExtent l="0" t="0" r="0" b="0"/>
            <wp:docPr id="2" name="Image 2" descr="Une image contenant étoile, objet d’extérieur, natur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étoile, objet d’extérieur, nature, ciel nocturn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FD9" w14:textId="77777777" w:rsidR="00C930E9" w:rsidRDefault="00C930E9"/>
    <w:p w14:paraId="72C27A96" w14:textId="77777777" w:rsidR="00C930E9" w:rsidRDefault="00C930E9"/>
    <w:p w14:paraId="29E5B5C5" w14:textId="77777777" w:rsidR="00C930E9" w:rsidRDefault="00C930E9"/>
    <w:p w14:paraId="6C7B01FB" w14:textId="77777777" w:rsidR="00C930E9" w:rsidRDefault="00C930E9"/>
    <w:p w14:paraId="4607FBF6" w14:textId="77777777" w:rsidR="00C930E9" w:rsidRDefault="00C930E9"/>
    <w:p w14:paraId="3B59D6EC" w14:textId="77777777" w:rsidR="00C930E9" w:rsidRDefault="00C930E9"/>
    <w:p w14:paraId="0096EB50" w14:textId="77777777" w:rsidR="00C930E9" w:rsidRDefault="00C930E9"/>
    <w:p w14:paraId="38CE0BCB" w14:textId="77777777" w:rsidR="00C930E9" w:rsidRDefault="00C930E9"/>
    <w:p w14:paraId="53A73945" w14:textId="77777777" w:rsidR="00C930E9" w:rsidRDefault="00C930E9"/>
    <w:p w14:paraId="514CFF28" w14:textId="77777777" w:rsidR="00C930E9" w:rsidRDefault="00C930E9"/>
    <w:p w14:paraId="11E57B60" w14:textId="77777777" w:rsidR="00C930E9" w:rsidRDefault="00C930E9"/>
    <w:p w14:paraId="2BBABD2F" w14:textId="77777777" w:rsidR="00C930E9" w:rsidRDefault="00C930E9"/>
    <w:p w14:paraId="35F88D77" w14:textId="77777777" w:rsidR="00C930E9" w:rsidRDefault="00C930E9"/>
    <w:p w14:paraId="1B57DC75" w14:textId="77777777" w:rsidR="00C930E9" w:rsidRDefault="00C930E9"/>
    <w:p w14:paraId="14B14042" w14:textId="77777777" w:rsidR="00C930E9" w:rsidRDefault="00C930E9"/>
    <w:p w14:paraId="6EFAEFF4" w14:textId="77777777" w:rsidR="00C930E9" w:rsidRDefault="00C930E9"/>
    <w:p w14:paraId="2BD44486" w14:textId="77777777" w:rsidR="00C930E9" w:rsidRDefault="00C930E9"/>
    <w:p w14:paraId="09559D47" w14:textId="77777777" w:rsidR="00205685" w:rsidRDefault="00205685" w:rsidP="00791020"/>
    <w:p w14:paraId="347F630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FF3D144" w14:textId="612E1172" w:rsidR="00251F15" w:rsidRDefault="007B20E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 w:rsidR="003F2179">
        <w:instrText xml:space="preserve"> TOC \o "1-3" \h \z \u </w:instrText>
      </w:r>
      <w:r>
        <w:fldChar w:fldCharType="separate"/>
      </w:r>
      <w:hyperlink w:anchor="_Toc120516490" w:history="1">
        <w:r w:rsidR="00251F15" w:rsidRPr="00B0168E">
          <w:rPr>
            <w:rStyle w:val="Lienhypertexte"/>
          </w:rPr>
          <w:t>1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Introduction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_Toc120516490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3</w:t>
        </w:r>
        <w:r w:rsidR="00251F15">
          <w:rPr>
            <w:webHidden/>
          </w:rPr>
          <w:fldChar w:fldCharType="end"/>
        </w:r>
      </w:hyperlink>
    </w:p>
    <w:p w14:paraId="27AFF898" w14:textId="11A84FA9" w:rsidR="00251F15" w:rsidRDefault="0043324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1" w:history="1">
        <w:r w:rsidR="00251F15" w:rsidRPr="00B0168E">
          <w:rPr>
            <w:rStyle w:val="Lienhypertexte"/>
          </w:rPr>
          <w:t>2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Objectifs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_Toc120516491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3</w:t>
        </w:r>
        <w:r w:rsidR="00251F15">
          <w:rPr>
            <w:webHidden/>
          </w:rPr>
          <w:fldChar w:fldCharType="end"/>
        </w:r>
      </w:hyperlink>
    </w:p>
    <w:p w14:paraId="24E09F5C" w14:textId="4EBF60E0" w:rsidR="00251F15" w:rsidRDefault="0043324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2" w:history="1">
        <w:r w:rsidR="00251F15" w:rsidRPr="00B0168E">
          <w:rPr>
            <w:rStyle w:val="Lienhypertexte"/>
          </w:rPr>
          <w:t>3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Analyse Fonctionnelle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_Toc120516492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3</w:t>
        </w:r>
        <w:r w:rsidR="00251F15">
          <w:rPr>
            <w:webHidden/>
          </w:rPr>
          <w:fldChar w:fldCharType="end"/>
        </w:r>
      </w:hyperlink>
    </w:p>
    <w:p w14:paraId="584E527B" w14:textId="0C7DF7C3" w:rsidR="00251F15" w:rsidRDefault="00433247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3" w:history="1">
        <w:r w:rsidR="00251F15" w:rsidRPr="00B0168E">
          <w:rPr>
            <w:rStyle w:val="Lienhypertexte"/>
            <w:noProof/>
          </w:rPr>
          <w:t>3.1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Lancement du jeu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_Toc120516493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3</w:t>
        </w:r>
        <w:r w:rsidR="00251F15">
          <w:rPr>
            <w:noProof/>
            <w:webHidden/>
          </w:rPr>
          <w:fldChar w:fldCharType="end"/>
        </w:r>
      </w:hyperlink>
    </w:p>
    <w:p w14:paraId="4FBF0C27" w14:textId="4442A038" w:rsidR="00251F15" w:rsidRDefault="00433247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4" w:history="1">
        <w:r w:rsidR="00251F15" w:rsidRPr="00B0168E">
          <w:rPr>
            <w:rStyle w:val="Lienhypertexte"/>
            <w:noProof/>
          </w:rPr>
          <w:t>3.2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Menu principale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_Toc120516494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3</w:t>
        </w:r>
        <w:r w:rsidR="00251F15">
          <w:rPr>
            <w:noProof/>
            <w:webHidden/>
          </w:rPr>
          <w:fldChar w:fldCharType="end"/>
        </w:r>
      </w:hyperlink>
    </w:p>
    <w:p w14:paraId="6F421B57" w14:textId="444BA2BF" w:rsidR="00251F15" w:rsidRDefault="00433247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5" w:history="1">
        <w:r w:rsidR="00251F15" w:rsidRPr="00B0168E">
          <w:rPr>
            <w:rStyle w:val="Lienhypertexte"/>
            <w:noProof/>
          </w:rPr>
          <w:t>3.3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Menu option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_Toc120516495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4</w:t>
        </w:r>
        <w:r w:rsidR="00251F15">
          <w:rPr>
            <w:noProof/>
            <w:webHidden/>
          </w:rPr>
          <w:fldChar w:fldCharType="end"/>
        </w:r>
      </w:hyperlink>
    </w:p>
    <w:p w14:paraId="561FDD61" w14:textId="62104599" w:rsidR="00251F15" w:rsidRDefault="00433247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6" w:history="1">
        <w:r w:rsidR="00251F15" w:rsidRPr="00B0168E">
          <w:rPr>
            <w:rStyle w:val="Lienhypertexte"/>
            <w:noProof/>
          </w:rPr>
          <w:t>3.4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Pseudo avant de jouer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_Toc120516496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4</w:t>
        </w:r>
        <w:r w:rsidR="00251F15">
          <w:rPr>
            <w:noProof/>
            <w:webHidden/>
          </w:rPr>
          <w:fldChar w:fldCharType="end"/>
        </w:r>
      </w:hyperlink>
    </w:p>
    <w:p w14:paraId="1F7CA6FC" w14:textId="161802AF" w:rsidR="00251F15" w:rsidRDefault="00433247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7" w:history="1">
        <w:r w:rsidR="00251F15" w:rsidRPr="00B0168E">
          <w:rPr>
            <w:rStyle w:val="Lienhypertexte"/>
            <w:noProof/>
          </w:rPr>
          <w:t>3.5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Lancement de la partie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_Toc120516497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5</w:t>
        </w:r>
        <w:r w:rsidR="00251F15">
          <w:rPr>
            <w:noProof/>
            <w:webHidden/>
          </w:rPr>
          <w:fldChar w:fldCharType="end"/>
        </w:r>
      </w:hyperlink>
    </w:p>
    <w:p w14:paraId="0C1ED5BC" w14:textId="5C646A6D" w:rsidR="00251F15" w:rsidRDefault="0043324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8" w:history="1">
        <w:r w:rsidR="00251F15" w:rsidRPr="00B0168E">
          <w:rPr>
            <w:rStyle w:val="Lienhypertexte"/>
          </w:rPr>
          <w:t>4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Planification initiale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_Toc120516498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6</w:t>
        </w:r>
        <w:r w:rsidR="00251F15">
          <w:rPr>
            <w:webHidden/>
          </w:rPr>
          <w:fldChar w:fldCharType="end"/>
        </w:r>
      </w:hyperlink>
    </w:p>
    <w:p w14:paraId="15FA4C04" w14:textId="7F7EA551" w:rsidR="00251F15" w:rsidRDefault="0043324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9" w:history="1">
        <w:r w:rsidR="00251F15" w:rsidRPr="00B0168E">
          <w:rPr>
            <w:rStyle w:val="Lienhypertexte"/>
          </w:rPr>
          <w:t>5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Analyse Technique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_Toc120516499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7</w:t>
        </w:r>
        <w:r w:rsidR="00251F15">
          <w:rPr>
            <w:webHidden/>
          </w:rPr>
          <w:fldChar w:fldCharType="end"/>
        </w:r>
      </w:hyperlink>
    </w:p>
    <w:p w14:paraId="3E42EA34" w14:textId="0683B96E" w:rsidR="00251F15" w:rsidRDefault="0043324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0" w:history="1">
        <w:r w:rsidR="00251F15" w:rsidRPr="00B0168E">
          <w:rPr>
            <w:rStyle w:val="Lienhypertexte"/>
          </w:rPr>
          <w:t>6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Environnement de travail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_Toc120516500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8</w:t>
        </w:r>
        <w:r w:rsidR="00251F15">
          <w:rPr>
            <w:webHidden/>
          </w:rPr>
          <w:fldChar w:fldCharType="end"/>
        </w:r>
      </w:hyperlink>
    </w:p>
    <w:p w14:paraId="281FA1F0" w14:textId="540FDB86" w:rsidR="00251F15" w:rsidRDefault="0043324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1" w:history="1">
        <w:r w:rsidR="00251F15" w:rsidRPr="00B0168E">
          <w:rPr>
            <w:rStyle w:val="Lienhypertexte"/>
          </w:rPr>
          <w:t>7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Suivi du développement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_Toc120516501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9</w:t>
        </w:r>
        <w:r w:rsidR="00251F15">
          <w:rPr>
            <w:webHidden/>
          </w:rPr>
          <w:fldChar w:fldCharType="end"/>
        </w:r>
      </w:hyperlink>
    </w:p>
    <w:p w14:paraId="60942DE1" w14:textId="0D31F2C4" w:rsidR="00251F15" w:rsidRDefault="0043324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2" w:history="1">
        <w:r w:rsidR="00251F15" w:rsidRPr="00B0168E">
          <w:rPr>
            <w:rStyle w:val="Lienhypertexte"/>
          </w:rPr>
          <w:t>8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Erreurs restantes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_Toc120516502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9</w:t>
        </w:r>
        <w:r w:rsidR="00251F15">
          <w:rPr>
            <w:webHidden/>
          </w:rPr>
          <w:fldChar w:fldCharType="end"/>
        </w:r>
      </w:hyperlink>
    </w:p>
    <w:p w14:paraId="2FB10BB2" w14:textId="7355878B" w:rsidR="00251F15" w:rsidRDefault="0043324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3" w:history="1">
        <w:r w:rsidR="00251F15" w:rsidRPr="00B0168E">
          <w:rPr>
            <w:rStyle w:val="Lienhypertexte"/>
          </w:rPr>
          <w:t>9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Liste des livrables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_Toc120516503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9</w:t>
        </w:r>
        <w:r w:rsidR="00251F15">
          <w:rPr>
            <w:webHidden/>
          </w:rPr>
          <w:fldChar w:fldCharType="end"/>
        </w:r>
      </w:hyperlink>
    </w:p>
    <w:p w14:paraId="361A8847" w14:textId="4B5C7D0F" w:rsidR="00251F15" w:rsidRDefault="0043324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4" w:history="1">
        <w:r w:rsidR="00251F15" w:rsidRPr="00B0168E">
          <w:rPr>
            <w:rStyle w:val="Lienhypertexte"/>
          </w:rPr>
          <w:t>10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Conclusions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_Toc120516504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10</w:t>
        </w:r>
        <w:r w:rsidR="00251F15">
          <w:rPr>
            <w:webHidden/>
          </w:rPr>
          <w:fldChar w:fldCharType="end"/>
        </w:r>
      </w:hyperlink>
    </w:p>
    <w:p w14:paraId="57D30F95" w14:textId="32EAD2C0" w:rsidR="007C53D3" w:rsidRDefault="007B20E7" w:rsidP="003F2179">
      <w:r>
        <w:fldChar w:fldCharType="end"/>
      </w:r>
    </w:p>
    <w:p w14:paraId="57099C9F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26CA6345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 xml:space="preserve">NOTE L’INTENTION DES UTILISATEURS DE CE </w:t>
      </w:r>
      <w:proofErr w:type="gramStart"/>
      <w:r w:rsidRPr="00791020">
        <w:rPr>
          <w:bCs/>
          <w:i/>
          <w:sz w:val="20"/>
          <w:u w:val="single"/>
        </w:rPr>
        <w:t>CANEVAS</w:t>
      </w:r>
      <w:r w:rsidRPr="00791020">
        <w:rPr>
          <w:bCs/>
          <w:i/>
          <w:sz w:val="20"/>
        </w:rPr>
        <w:t>:</w:t>
      </w:r>
      <w:proofErr w:type="gramEnd"/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3D4F09EF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</w:t>
      </w:r>
      <w:proofErr w:type="gramStart"/>
      <w:r w:rsidRPr="00791020">
        <w:rPr>
          <w:bCs/>
          <w:i/>
          <w:sz w:val="20"/>
        </w:rPr>
        <w:t>projet,  il</w:t>
      </w:r>
      <w:proofErr w:type="gramEnd"/>
      <w:r w:rsidRPr="00791020"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1C3CF4B0" w14:textId="4A6FEF36" w:rsidR="00C930E9" w:rsidRDefault="007C53D3" w:rsidP="003F2179">
      <w:r>
        <w:br w:type="page"/>
      </w:r>
    </w:p>
    <w:p w14:paraId="6983B5C3" w14:textId="77777777" w:rsidR="00C930E9" w:rsidRPr="003E60F7" w:rsidRDefault="007C53D3" w:rsidP="003A15E6">
      <w:pPr>
        <w:pStyle w:val="Titre1"/>
      </w:pPr>
      <w:bookmarkStart w:id="0" w:name="_Toc120516490"/>
      <w:r w:rsidRPr="00791020">
        <w:lastRenderedPageBreak/>
        <w:t>Introduction</w:t>
      </w:r>
      <w:bookmarkEnd w:id="0"/>
      <w:r w:rsidR="00C930E9" w:rsidRPr="00791020">
        <w:t xml:space="preserve"> </w:t>
      </w:r>
    </w:p>
    <w:p w14:paraId="7CE0F205" w14:textId="77777777" w:rsidR="00C930E9" w:rsidRDefault="00C930E9"/>
    <w:p w14:paraId="5CB1B781" w14:textId="77777777" w:rsidR="006E2C58" w:rsidRDefault="00532F21" w:rsidP="00532F21">
      <w:pPr>
        <w:ind w:left="432"/>
        <w:rPr>
          <w:szCs w:val="14"/>
        </w:rPr>
      </w:pPr>
      <w:r>
        <w:t xml:space="preserve">Bill </w:t>
      </w:r>
      <w:proofErr w:type="spellStart"/>
      <w:r>
        <w:t>Gotes</w:t>
      </w:r>
      <w:proofErr w:type="spellEnd"/>
      <w:r>
        <w:t xml:space="preserve">, un riche millionnaire qui a fait fortune dans l’informatique est nostalgique des années « console » et désire faire un buzz en </w:t>
      </w:r>
      <w:r w:rsidR="004F1487">
        <w:t>rééditant</w:t>
      </w:r>
      <w:r>
        <w:t xml:space="preserve"> un jeu célèbre en utilisant le mode console de C#.</w:t>
      </w:r>
    </w:p>
    <w:p w14:paraId="28D9BC49" w14:textId="77777777" w:rsidR="006E2C58" w:rsidRPr="003E60F7" w:rsidRDefault="006E2C58" w:rsidP="003E60F7">
      <w:pPr>
        <w:pStyle w:val="Titre1"/>
      </w:pPr>
      <w:bookmarkStart w:id="1" w:name="_Toc120516491"/>
      <w:r w:rsidRPr="00791020">
        <w:t>Objectifs</w:t>
      </w:r>
      <w:bookmarkEnd w:id="1"/>
    </w:p>
    <w:p w14:paraId="44190FFD" w14:textId="77777777" w:rsidR="006E2C58" w:rsidRDefault="006E2C58" w:rsidP="0050256D">
      <w:pPr>
        <w:ind w:left="432"/>
        <w:rPr>
          <w:szCs w:val="14"/>
        </w:rPr>
      </w:pPr>
    </w:p>
    <w:p w14:paraId="10874417" w14:textId="77777777" w:rsidR="0050256D" w:rsidRDefault="0050256D" w:rsidP="0050256D">
      <w:pPr>
        <w:ind w:left="432"/>
        <w:rPr>
          <w:szCs w:val="14"/>
        </w:rPr>
      </w:pPr>
      <w:r>
        <w:rPr>
          <w:szCs w:val="14"/>
        </w:rPr>
        <w:t xml:space="preserve">Ce projet va nous permettre de développé nos compétence en programmation orienté objet et de pouvoir tenir un planning de livraison de document vis-à-vis du mandataire. </w:t>
      </w:r>
    </w:p>
    <w:p w14:paraId="304BDE67" w14:textId="77777777" w:rsidR="0083170D" w:rsidRDefault="0083170D" w:rsidP="0083170D">
      <w:pPr>
        <w:pStyle w:val="Titre1"/>
      </w:pPr>
      <w:bookmarkStart w:id="2" w:name="_Toc120516492"/>
      <w:r>
        <w:t>Analyse</w:t>
      </w:r>
      <w:r w:rsidR="00E12330">
        <w:t xml:space="preserve"> </w:t>
      </w:r>
      <w:r w:rsidR="003A15E6">
        <w:t>Fonctionnelle</w:t>
      </w:r>
      <w:bookmarkEnd w:id="2"/>
    </w:p>
    <w:p w14:paraId="699FEA29" w14:textId="77777777" w:rsidR="00C75444" w:rsidRDefault="004961C0" w:rsidP="004961C0">
      <w:pPr>
        <w:pStyle w:val="Titre2"/>
      </w:pPr>
      <w:bookmarkStart w:id="3" w:name="_Toc120516493"/>
      <w:r>
        <w:t>Lancement du jeu</w:t>
      </w:r>
      <w:bookmarkEnd w:id="3"/>
    </w:p>
    <w:p w14:paraId="36E71172" w14:textId="77777777" w:rsidR="004961C0" w:rsidRDefault="004961C0" w:rsidP="004961C0"/>
    <w:p w14:paraId="59950121" w14:textId="77777777" w:rsidR="00E20361" w:rsidRDefault="004961C0" w:rsidP="004961C0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44592A1A" w14:textId="77777777" w:rsidR="004961C0" w:rsidRDefault="004961C0" w:rsidP="00E20361">
      <w:pPr>
        <w:ind w:firstLine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En tant que joueur </w:t>
      </w:r>
    </w:p>
    <w:p w14:paraId="2BB0FC7E" w14:textId="77777777" w:rsidR="00CA6856" w:rsidRDefault="004961C0" w:rsidP="00CA6856">
      <w:pPr>
        <w:ind w:left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Je veux que </w:t>
      </w:r>
      <w:r w:rsidR="00CA6856" w:rsidRPr="004961C0">
        <w:rPr>
          <w:rFonts w:ascii="Calibri" w:hAnsi="Calibri" w:cs="Calibri"/>
          <w:color w:val="000000"/>
          <w:szCs w:val="24"/>
          <w:lang w:val="fr-CH" w:eastAsia="fr-CH"/>
        </w:rPr>
        <w:t>le jeu</w:t>
      </w: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 se lance sur la page du menu</w:t>
      </w:r>
    </w:p>
    <w:p w14:paraId="3FD32778" w14:textId="77777777" w:rsidR="00CA6856" w:rsidRDefault="004961C0" w:rsidP="00CA6856">
      <w:pPr>
        <w:ind w:left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>Pour pouvoir choisir ce que je veux faire</w:t>
      </w:r>
    </w:p>
    <w:p w14:paraId="229DFB31" w14:textId="77777777" w:rsidR="00CA6856" w:rsidRPr="00CA6856" w:rsidRDefault="00CA6856" w:rsidP="00CA6856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21BA3D0D" w14:textId="77777777" w:rsidR="00E20361" w:rsidRDefault="00E20361" w:rsidP="00B0506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E20361">
        <w:rPr>
          <w:rFonts w:ascii="Calibri" w:hAnsi="Calibri" w:cs="Calibri"/>
          <w:color w:val="000000"/>
          <w:szCs w:val="24"/>
          <w:lang w:val="fr-CH" w:eastAsia="fr-CH"/>
        </w:rPr>
        <w:t>Quand le jeu n'est pas lancé sur mon pc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br/>
        <w:t>Au lancement de l'exécutable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jeu se lance sur </w:t>
      </w:r>
      <w:r w:rsidR="00123D58" w:rsidRPr="00E20361">
        <w:rPr>
          <w:rFonts w:ascii="Calibri" w:hAnsi="Calibri" w:cs="Calibri"/>
          <w:color w:val="000000"/>
          <w:szCs w:val="24"/>
          <w:lang w:val="fr-CH" w:eastAsia="fr-CH"/>
        </w:rPr>
        <w:t>le menu principal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t xml:space="preserve"> </w:t>
      </w:r>
    </w:p>
    <w:p w14:paraId="00C4E2AF" w14:textId="77777777" w:rsidR="00E24A88" w:rsidRDefault="00E24A88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1C390794" w14:textId="77777777" w:rsidR="004A72F2" w:rsidRDefault="004A72F2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A72F2">
        <w:rPr>
          <w:rFonts w:ascii="Calibri" w:hAnsi="Calibri" w:cs="Calibri"/>
          <w:color w:val="000000"/>
          <w:szCs w:val="24"/>
          <w:lang w:val="fr-CH" w:eastAsia="fr-CH"/>
        </w:rPr>
        <w:t>Quand le jeu n'est pas lancé sur mon pc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Au lancement de l'</w:t>
      </w:r>
      <w:r w:rsidR="004F1487" w:rsidRPr="004A72F2">
        <w:rPr>
          <w:rFonts w:ascii="Calibri" w:hAnsi="Calibri" w:cs="Calibri"/>
          <w:color w:val="000000"/>
          <w:szCs w:val="24"/>
          <w:lang w:val="fr-CH" w:eastAsia="fr-CH"/>
        </w:rPr>
        <w:t>exécutable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Le curseur se trouve sur l'entrée de tout en haut</w:t>
      </w:r>
    </w:p>
    <w:p w14:paraId="52E46E7D" w14:textId="77777777" w:rsidR="004A72F2" w:rsidRDefault="004A72F2" w:rsidP="004A72F2">
      <w:pPr>
        <w:rPr>
          <w:rFonts w:ascii="Calibri" w:hAnsi="Calibri" w:cs="Calibri"/>
          <w:color w:val="000000"/>
          <w:szCs w:val="24"/>
          <w:lang w:val="fr-CH" w:eastAsia="fr-CH"/>
        </w:rPr>
      </w:pPr>
    </w:p>
    <w:p w14:paraId="206F9FD2" w14:textId="77777777" w:rsidR="004A72F2" w:rsidRDefault="004A72F2" w:rsidP="004A72F2">
      <w:pPr>
        <w:pStyle w:val="Titre2"/>
      </w:pPr>
      <w:bookmarkStart w:id="4" w:name="_Toc120516494"/>
      <w:r>
        <w:t>Menu principale</w:t>
      </w:r>
      <w:bookmarkEnd w:id="4"/>
    </w:p>
    <w:p w14:paraId="7552F462" w14:textId="77777777" w:rsidR="004A72F2" w:rsidRDefault="004A72F2" w:rsidP="004A72F2"/>
    <w:p w14:paraId="0A763D2E" w14:textId="77777777" w:rsidR="004A72F2" w:rsidRDefault="004A72F2" w:rsidP="004A72F2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7515BEA3" w14:textId="77777777" w:rsidR="004A72F2" w:rsidRPr="004A72F2" w:rsidRDefault="004A72F2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A72F2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Je veux utiliser les flèches haut/bas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Pour sélectionner une entrée dans un menu</w:t>
      </w:r>
    </w:p>
    <w:p w14:paraId="5E3F6481" w14:textId="77777777" w:rsidR="004A72F2" w:rsidRPr="00CA6856" w:rsidRDefault="004A72F2" w:rsidP="004A72F2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40FF9B47" w14:textId="77777777" w:rsidR="00A16840" w:rsidRPr="00A16840" w:rsidRDefault="00A16840" w:rsidP="00A1684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A16840">
        <w:rPr>
          <w:rFonts w:ascii="Calibri" w:hAnsi="Calibri" w:cs="Calibri"/>
          <w:color w:val="000000"/>
          <w:szCs w:val="24"/>
          <w:lang w:val="fr-CH" w:eastAsia="fr-CH"/>
        </w:rPr>
        <w:t>Quand je suis sur le menu principale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  <w:t>A la pression des flèches haut et bas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curseur de </w:t>
      </w:r>
      <w:r w:rsidR="004F1487" w:rsidRPr="00A16840">
        <w:rPr>
          <w:rFonts w:ascii="Calibri" w:hAnsi="Calibri" w:cs="Calibri"/>
          <w:color w:val="000000"/>
          <w:szCs w:val="24"/>
          <w:lang w:val="fr-CH" w:eastAsia="fr-CH"/>
        </w:rPr>
        <w:t>sélection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t xml:space="preserve"> change d'entrée d'une ligne dans la direction choisie</w:t>
      </w:r>
    </w:p>
    <w:p w14:paraId="28F4DAA5" w14:textId="77777777" w:rsidR="00E24A88" w:rsidRDefault="00E24A88" w:rsidP="005175F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5474BC57" w14:textId="77777777" w:rsidR="005175F6" w:rsidRDefault="005175F6" w:rsidP="005175F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5175F6">
        <w:rPr>
          <w:rFonts w:ascii="Calibri" w:hAnsi="Calibri" w:cs="Calibri"/>
          <w:color w:val="000000"/>
          <w:szCs w:val="24"/>
          <w:lang w:val="fr-CH" w:eastAsia="fr-CH"/>
        </w:rPr>
        <w:t>Quand le curseur sélectionne l'entrée de tout en haut</w:t>
      </w:r>
      <w:r w:rsidRPr="005175F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haut</w:t>
      </w:r>
      <w:r w:rsidRPr="005175F6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1D6A2BA0" w14:textId="77777777" w:rsidR="00E24A88" w:rsidRDefault="00E24A88" w:rsidP="003806E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0D1860AF" w14:textId="77777777" w:rsidR="003806E9" w:rsidRPr="003806E9" w:rsidRDefault="003806E9" w:rsidP="003806E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06E9">
        <w:rPr>
          <w:rFonts w:ascii="Calibri" w:hAnsi="Calibri" w:cs="Calibri"/>
          <w:color w:val="000000"/>
          <w:szCs w:val="24"/>
          <w:lang w:val="fr-CH" w:eastAsia="fr-CH"/>
        </w:rPr>
        <w:lastRenderedPageBreak/>
        <w:t>Quand le curseur sélectionne l'entrée de tout en bas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bas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7B41DEF4" w14:textId="77777777" w:rsidR="00E24A88" w:rsidRDefault="00E24A88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9133E7D" w14:textId="3D7ABEA0" w:rsidR="004A72F2" w:rsidRDefault="003806E9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06E9">
        <w:rPr>
          <w:rFonts w:ascii="Calibri" w:hAnsi="Calibri" w:cs="Calibri"/>
          <w:color w:val="000000"/>
          <w:szCs w:val="24"/>
          <w:lang w:val="fr-CH" w:eastAsia="fr-CH"/>
        </w:rPr>
        <w:t>Quand le curseur pointe sur une entrée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A la pression de la touche entrée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L'entrée sélectionnée s'affiche</w:t>
      </w:r>
    </w:p>
    <w:p w14:paraId="114AEFC8" w14:textId="6501FEA1" w:rsidR="006C5511" w:rsidRDefault="006C5511" w:rsidP="006C5511">
      <w:pPr>
        <w:pStyle w:val="Titre2"/>
      </w:pPr>
      <w:r>
        <w:t>Menu about</w:t>
      </w:r>
    </w:p>
    <w:p w14:paraId="02DD8069" w14:textId="77777777" w:rsidR="006C5511" w:rsidRDefault="006C5511" w:rsidP="006C5511"/>
    <w:p w14:paraId="0693EAD4" w14:textId="77777777" w:rsidR="006C5511" w:rsidRDefault="006C5511" w:rsidP="006C5511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73A480B6" w14:textId="2A586E7B" w:rsidR="006C5511" w:rsidRPr="004A72F2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A72F2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avoir des infos sur la création du jeu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 xml:space="preserve">Pour 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comprendre les motivations du développeur </w:t>
      </w:r>
    </w:p>
    <w:p w14:paraId="08EAB1B5" w14:textId="77777777" w:rsidR="006C5511" w:rsidRPr="00CA6856" w:rsidRDefault="006C5511" w:rsidP="006C5511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2EB0312A" w14:textId="4E0AEC1D" w:rsidR="006C5511" w:rsidRPr="00A16840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Dans le menu principale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Quand je choisi le menu about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Le menu about s’affiche</w:t>
      </w:r>
    </w:p>
    <w:p w14:paraId="385AEBE1" w14:textId="77777777" w:rsidR="006C5511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8EFC450" w14:textId="00214513" w:rsidR="006C5511" w:rsidRDefault="006C5511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Dans le menu about </w:t>
      </w:r>
    </w:p>
    <w:p w14:paraId="1763919E" w14:textId="07B79B6A" w:rsidR="006C5511" w:rsidRDefault="006C5511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je presse escape</w:t>
      </w:r>
    </w:p>
    <w:p w14:paraId="29D1DD0B" w14:textId="7D810D9D" w:rsidR="006C5511" w:rsidRDefault="006C5511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menu principale s’affiche</w:t>
      </w:r>
    </w:p>
    <w:p w14:paraId="62510106" w14:textId="77777777" w:rsidR="004F1487" w:rsidRDefault="004F1487" w:rsidP="004F1487">
      <w:pPr>
        <w:pStyle w:val="Titre2"/>
      </w:pPr>
      <w:bookmarkStart w:id="5" w:name="_Toc120516495"/>
      <w:r>
        <w:t>Menu option</w:t>
      </w:r>
      <w:bookmarkEnd w:id="5"/>
    </w:p>
    <w:p w14:paraId="58A1252F" w14:textId="77777777" w:rsidR="004F1487" w:rsidRDefault="004F1487" w:rsidP="004F1487"/>
    <w:p w14:paraId="391C6C64" w14:textId="77777777" w:rsidR="004F1487" w:rsidRDefault="004F1487" w:rsidP="004F1487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2771CE3" w14:textId="77777777" w:rsidR="004F1487" w:rsidRPr="004F1487" w:rsidRDefault="004F1487" w:rsidP="004F1487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Je veux accéder au menu option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afin de pouvoir modifier la difficulté et le son du jeu</w:t>
      </w:r>
    </w:p>
    <w:p w14:paraId="7E9BDACC" w14:textId="77777777" w:rsidR="004F1487" w:rsidRPr="00CA6856" w:rsidRDefault="004F1487" w:rsidP="004F1487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3C25B600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Dans le menu option avec le curseur sur l'option de difficulté sélectionnée,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droite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la difficulté change (facile -&gt; moyen -&gt; difficile -&gt; </w:t>
      </w:r>
      <w:proofErr w:type="spellStart"/>
      <w:r w:rsidRPr="003726C6">
        <w:rPr>
          <w:rFonts w:ascii="Calibri" w:hAnsi="Calibri" w:cs="Calibri"/>
          <w:color w:val="000000"/>
          <w:szCs w:val="24"/>
          <w:lang w:val="fr-CH" w:eastAsia="fr-CH"/>
        </w:rPr>
        <w:t>godmod</w:t>
      </w:r>
      <w:proofErr w:type="spellEnd"/>
      <w:r w:rsidRPr="003726C6">
        <w:rPr>
          <w:rFonts w:ascii="Calibri" w:hAnsi="Calibri" w:cs="Calibri"/>
          <w:color w:val="000000"/>
          <w:szCs w:val="24"/>
          <w:lang w:val="fr-CH" w:eastAsia="fr-CH"/>
        </w:rPr>
        <w:t xml:space="preserve"> -&gt; facile)</w:t>
      </w:r>
    </w:p>
    <w:p w14:paraId="0DC3FB70" w14:textId="77777777" w:rsidR="00E24A88" w:rsidRDefault="00E24A88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291BE92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Dans le menu option avec le curseur sur l'option de son sélectionnée,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de droite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le son change (activé -&gt; désactivé -&gt; activé)</w:t>
      </w:r>
    </w:p>
    <w:p w14:paraId="1C48BA70" w14:textId="77777777" w:rsidR="00E24A88" w:rsidRDefault="00E24A88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D251489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Je veux utiliser les flèches haut/bas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Pour sélectionner une entrée dans le menu option</w:t>
      </w:r>
    </w:p>
    <w:p w14:paraId="029187F1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418D68F" w14:textId="77777777" w:rsidR="004F1487" w:rsidRDefault="00847C07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847C07">
        <w:rPr>
          <w:rFonts w:ascii="Calibri" w:hAnsi="Calibri" w:cs="Calibri"/>
          <w:color w:val="000000"/>
          <w:szCs w:val="24"/>
          <w:lang w:val="fr-CH" w:eastAsia="fr-CH"/>
        </w:rPr>
        <w:t>Quand je suis sur le menu option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br/>
        <w:t>A la pression des flèches haut et bas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curseur de </w:t>
      </w:r>
      <w:r w:rsidR="009A6D11" w:rsidRPr="00847C07">
        <w:rPr>
          <w:rFonts w:ascii="Calibri" w:hAnsi="Calibri" w:cs="Calibri"/>
          <w:color w:val="000000"/>
          <w:szCs w:val="24"/>
          <w:lang w:val="fr-CH" w:eastAsia="fr-CH"/>
        </w:rPr>
        <w:t>sélection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t xml:space="preserve"> change d'entrée d'une ligne dans la direction choisie</w:t>
      </w:r>
    </w:p>
    <w:p w14:paraId="67EBF3A8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61EF5E5A" w14:textId="77777777" w:rsidR="003853C3" w:rsidRPr="003853C3" w:rsidRDefault="003853C3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53C3">
        <w:rPr>
          <w:rFonts w:ascii="Calibri" w:hAnsi="Calibri" w:cs="Calibri"/>
          <w:color w:val="000000"/>
          <w:szCs w:val="24"/>
          <w:lang w:val="fr-CH" w:eastAsia="fr-CH"/>
        </w:rPr>
        <w:lastRenderedPageBreak/>
        <w:t>Quand le curseur sélectionne l'entrée de tout en haut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haut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3703993C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01A53E9" w14:textId="77777777" w:rsidR="00F62C9B" w:rsidRDefault="003853C3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53C3">
        <w:rPr>
          <w:rFonts w:ascii="Calibri" w:hAnsi="Calibri" w:cs="Calibri"/>
          <w:color w:val="000000"/>
          <w:szCs w:val="24"/>
          <w:lang w:val="fr-CH" w:eastAsia="fr-CH"/>
        </w:rPr>
        <w:t>Quand le curseur sélectionne l'entrée de tout en bas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bas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2D11E591" w14:textId="77777777" w:rsidR="008B5CDD" w:rsidRDefault="008B5CDD" w:rsidP="008B5CDD">
      <w:pPr>
        <w:pStyle w:val="Titre2"/>
      </w:pPr>
      <w:bookmarkStart w:id="6" w:name="_Toc120516496"/>
      <w:r>
        <w:t>Pseudo avant de jouer</w:t>
      </w:r>
      <w:bookmarkEnd w:id="6"/>
    </w:p>
    <w:p w14:paraId="22A0AFF0" w14:textId="77777777" w:rsidR="008B5CDD" w:rsidRDefault="008B5CDD" w:rsidP="008B5CDD"/>
    <w:p w14:paraId="098A4FE0" w14:textId="77777777" w:rsidR="008B5CDD" w:rsidRDefault="008B5CDD" w:rsidP="008B5CDD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A26F502" w14:textId="77777777" w:rsidR="008B5CDD" w:rsidRPr="004F1487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rentrer mon pseudo avant de jouer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Afin que mon highscore s’affiche dans le menu HIGHSCORES</w:t>
      </w:r>
    </w:p>
    <w:p w14:paraId="6391FCC8" w14:textId="77777777" w:rsidR="008B5CDD" w:rsidRPr="00CA6856" w:rsidRDefault="008B5CDD" w:rsidP="008B5CDD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729B6131" w14:textId="77777777" w:rsidR="008B5CDD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</w:t>
      </w:r>
      <w:r w:rsidR="00E96F39">
        <w:rPr>
          <w:rFonts w:ascii="Calibri" w:hAnsi="Calibri" w:cs="Calibri"/>
          <w:color w:val="000000"/>
          <w:szCs w:val="24"/>
          <w:lang w:val="fr-CH" w:eastAsia="fr-CH"/>
        </w:rPr>
        <w:t xml:space="preserve"> l’entrée PLAY sur le menu principale est choisie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</w:r>
      <w:r w:rsidR="00E96F39">
        <w:rPr>
          <w:rFonts w:ascii="Calibri" w:hAnsi="Calibri" w:cs="Calibri"/>
          <w:color w:val="000000"/>
          <w:szCs w:val="24"/>
          <w:lang w:val="fr-CH" w:eastAsia="fr-CH"/>
        </w:rPr>
        <w:t>A la pression de enter</w:t>
      </w:r>
    </w:p>
    <w:p w14:paraId="4DEC7B27" w14:textId="77777777" w:rsidR="00E96F39" w:rsidRDefault="00E96F39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Une page d’entrée de pseudo s’affiche</w:t>
      </w:r>
    </w:p>
    <w:p w14:paraId="043D65CE" w14:textId="77777777" w:rsidR="008B5CDD" w:rsidRPr="003726C6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277531F" w14:textId="77777777" w:rsidR="00E96F39" w:rsidRDefault="00E96F39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Sur la page d’entré de pseudo </w:t>
      </w:r>
    </w:p>
    <w:p w14:paraId="76BCAA72" w14:textId="77777777" w:rsidR="008B5CDD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 la pression de enter</w:t>
      </w:r>
      <w:r w:rsidR="008B5CDD" w:rsidRPr="003726C6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Le jeu se lance</w:t>
      </w:r>
    </w:p>
    <w:p w14:paraId="3EE3BD9E" w14:textId="77777777" w:rsidR="00E96F39" w:rsidRDefault="00E96F39" w:rsidP="00E96F39">
      <w:pPr>
        <w:pStyle w:val="Titre2"/>
      </w:pPr>
      <w:bookmarkStart w:id="7" w:name="_Toc120516497"/>
      <w:r>
        <w:t>Lancement de la partie</w:t>
      </w:r>
      <w:bookmarkEnd w:id="7"/>
    </w:p>
    <w:p w14:paraId="41EE26F2" w14:textId="77777777" w:rsidR="00E96F39" w:rsidRDefault="00E96F39" w:rsidP="00E96F39"/>
    <w:p w14:paraId="6858F5DE" w14:textId="77777777" w:rsidR="00E96F39" w:rsidRDefault="00E96F39" w:rsidP="00E96F39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37DD2B54" w14:textId="77777777" w:rsidR="00E96F39" w:rsidRPr="004F1487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que tous les éléments du jeu </w:t>
      </w:r>
      <w:r w:rsidR="001812A0">
        <w:rPr>
          <w:rFonts w:ascii="Calibri" w:hAnsi="Calibri" w:cs="Calibri"/>
          <w:color w:val="000000"/>
          <w:szCs w:val="24"/>
          <w:lang w:val="fr-CH" w:eastAsia="fr-CH"/>
        </w:rPr>
        <w:t>s’affichent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correctement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Pour pouvoir jouer dans de bonnes conditions</w:t>
      </w:r>
    </w:p>
    <w:p w14:paraId="3AD3FBA6" w14:textId="77777777" w:rsidR="00E96F39" w:rsidRPr="00CA6856" w:rsidRDefault="00E96F39" w:rsidP="00E96F39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7169E9BE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07390115" w14:textId="77777777" w:rsidR="00E96F39" w:rsidRDefault="001812A0" w:rsidP="001812A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 compteur de vie s’affiche en haut </w:t>
      </w:r>
      <w:proofErr w:type="spellStart"/>
      <w:r>
        <w:rPr>
          <w:rFonts w:ascii="Calibri" w:hAnsi="Calibri" w:cs="Calibri"/>
          <w:color w:val="000000"/>
          <w:szCs w:val="24"/>
          <w:lang w:val="fr-CH" w:eastAsia="fr-CH"/>
        </w:rPr>
        <w:t>a</w:t>
      </w:r>
      <w:proofErr w:type="spellEnd"/>
      <w:r>
        <w:rPr>
          <w:rFonts w:ascii="Calibri" w:hAnsi="Calibri" w:cs="Calibri"/>
          <w:color w:val="000000"/>
          <w:szCs w:val="24"/>
          <w:lang w:val="fr-CH" w:eastAsia="fr-CH"/>
        </w:rPr>
        <w:t xml:space="preserve"> gauche de l’écran (3)</w:t>
      </w:r>
    </w:p>
    <w:p w14:paraId="30EB3B33" w14:textId="77777777" w:rsidR="00E96F39" w:rsidRPr="003726C6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B4AF2B0" w14:textId="77777777" w:rsidR="00E96F39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154D17A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murs s’affichent entièrement (5)</w:t>
      </w:r>
    </w:p>
    <w:p w14:paraId="4990AFEA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EB98CD5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3F5CA5A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compteur de score s’affiche en haut à droite</w:t>
      </w:r>
    </w:p>
    <w:p w14:paraId="604B4B62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397E16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34AE9DA8" w14:textId="0DBBA6CF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aliens s’affichent (3 ligne et 7 par lignes)</w:t>
      </w:r>
    </w:p>
    <w:p w14:paraId="1A4407E3" w14:textId="0274105B" w:rsidR="00251F15" w:rsidRDefault="00251F15" w:rsidP="006E0E0B">
      <w:pPr>
        <w:pStyle w:val="Titre2"/>
      </w:pPr>
      <w:r>
        <w:t>Compteur de vie</w:t>
      </w:r>
    </w:p>
    <w:p w14:paraId="3EEF5F6A" w14:textId="77777777" w:rsidR="00251F15" w:rsidRDefault="00251F15" w:rsidP="00251F15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0545EBE5" w14:textId="77777777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avoir un compteur de vie (3)</w:t>
      </w:r>
    </w:p>
    <w:p w14:paraId="002C3815" w14:textId="306D840D" w:rsidR="00251F15" w:rsidRPr="004F1487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lastRenderedPageBreak/>
        <w:t>Pour savoir combien de fois j’ai encore droit à l’erreur</w:t>
      </w:r>
    </w:p>
    <w:p w14:paraId="3B70378D" w14:textId="77777777" w:rsidR="00251F15" w:rsidRPr="00CA6856" w:rsidRDefault="00251F15" w:rsidP="00251F15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57109E30" w14:textId="77777777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tir alien touche le vaisseau du joueur</w:t>
      </w:r>
    </w:p>
    <w:p w14:paraId="0AF8AB0F" w14:textId="242D821A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compteur fait disparaitre une vie</w:t>
      </w:r>
    </w:p>
    <w:p w14:paraId="4FA44B17" w14:textId="77777777" w:rsidR="002E49FE" w:rsidRPr="002E49FE" w:rsidRDefault="002E49FE" w:rsidP="00225D70">
      <w:pPr>
        <w:pStyle w:val="Titre2"/>
        <w:rPr>
          <w:bCs/>
        </w:rPr>
      </w:pPr>
      <w:r>
        <w:t xml:space="preserve">Score en temps réel </w:t>
      </w:r>
    </w:p>
    <w:p w14:paraId="241309EC" w14:textId="77777777" w:rsidR="002E49FE" w:rsidRDefault="002E49FE" w:rsidP="002E49FE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4D7E2083" w14:textId="1A409C15" w:rsidR="002E49FE" w:rsidRDefault="002E49FE" w:rsidP="002E49FE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Je veux</w:t>
      </w:r>
      <w:r w:rsidR="00F44935">
        <w:rPr>
          <w:rFonts w:ascii="Calibri" w:hAnsi="Calibri" w:cs="Calibri"/>
          <w:color w:val="000000"/>
          <w:szCs w:val="24"/>
          <w:lang w:val="fr-CH" w:eastAsia="fr-CH"/>
        </w:rPr>
        <w:t xml:space="preserve"> que chaque alien détruit me rapporte des points</w:t>
      </w:r>
    </w:p>
    <w:p w14:paraId="4A391CDE" w14:textId="77777777" w:rsidR="00F44935" w:rsidRDefault="00F44935" w:rsidP="00F44935">
      <w:pPr>
        <w:ind w:left="708" w:firstLine="708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Afin de battre mon highscore</w:t>
      </w:r>
    </w:p>
    <w:p w14:paraId="1F8DC8B8" w14:textId="78615CFC" w:rsidR="002E49FE" w:rsidRPr="00CA6856" w:rsidRDefault="002E49FE" w:rsidP="00F44935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00E4F47E" w14:textId="1422499C" w:rsidR="002E49FE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du joueur est touché</w:t>
      </w:r>
    </w:p>
    <w:p w14:paraId="7A5B1ADB" w14:textId="128C4161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joueur perd des points (100)</w:t>
      </w:r>
    </w:p>
    <w:p w14:paraId="38A36EDE" w14:textId="70E10B6B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048000BC" w14:textId="0D0955D4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de type A est détruit</w:t>
      </w:r>
    </w:p>
    <w:p w14:paraId="3A2E6568" w14:textId="429B8F2D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score augmente de 10 points</w:t>
      </w:r>
    </w:p>
    <w:p w14:paraId="64D08B1C" w14:textId="2F75A23D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0412356" w14:textId="11158C9F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de type B est détruit</w:t>
      </w:r>
    </w:p>
    <w:p w14:paraId="4EDDDBAC" w14:textId="18A84E77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score augmente de 20 points</w:t>
      </w:r>
    </w:p>
    <w:p w14:paraId="0A22DFC8" w14:textId="76EFBB6B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5CAFECA" w14:textId="2AC2C04A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de type C est détruit</w:t>
      </w:r>
    </w:p>
    <w:p w14:paraId="65F5E7D0" w14:textId="66999BD6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score augmente de 30 points</w:t>
      </w:r>
    </w:p>
    <w:p w14:paraId="4B438A69" w14:textId="2A6E51F1" w:rsidR="00F72E44" w:rsidRDefault="00F5272D" w:rsidP="00470F16">
      <w:pPr>
        <w:pStyle w:val="Titre2"/>
      </w:pPr>
      <w:r>
        <w:t>Déplacement du vaisseau du joueur</w:t>
      </w:r>
    </w:p>
    <w:p w14:paraId="7921CD7C" w14:textId="77777777" w:rsidR="00F72E44" w:rsidRDefault="00F72E44" w:rsidP="00F72E44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20D50B1B" w14:textId="47B40345" w:rsidR="00F72E44" w:rsidRPr="004F1487" w:rsidRDefault="00F72E44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 w:rsidR="00F5272D">
        <w:rPr>
          <w:rFonts w:ascii="Calibri" w:hAnsi="Calibri" w:cs="Calibri"/>
          <w:color w:val="000000"/>
          <w:szCs w:val="24"/>
          <w:lang w:val="fr-CH" w:eastAsia="fr-CH"/>
        </w:rPr>
        <w:t>pouvoir déplacer mon vaisseau de manière horizontal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Pour </w:t>
      </w:r>
      <w:r w:rsidR="00F5272D">
        <w:rPr>
          <w:rFonts w:ascii="Calibri" w:hAnsi="Calibri" w:cs="Calibri"/>
          <w:color w:val="000000"/>
          <w:szCs w:val="24"/>
          <w:lang w:val="fr-CH" w:eastAsia="fr-CH"/>
        </w:rPr>
        <w:t>pouvoir esquiver les tirs ennemis et me positionné pour tirer sur les ennemis</w:t>
      </w:r>
    </w:p>
    <w:p w14:paraId="2817C46E" w14:textId="77777777" w:rsidR="00F72E44" w:rsidRPr="00CA6856" w:rsidRDefault="00F72E44" w:rsidP="00F72E44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32D77D96" w14:textId="49E27200" w:rsidR="00F72E44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0F3C566D" w14:textId="2D209EC9" w:rsidR="00F5272D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de droite est pressée </w:t>
      </w:r>
    </w:p>
    <w:p w14:paraId="7BE9ABA6" w14:textId="2909BB29" w:rsidR="00F72E44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sur la droite</w:t>
      </w:r>
    </w:p>
    <w:p w14:paraId="755DE5DD" w14:textId="2E48448D" w:rsidR="00F5272D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6A67BADA" w14:textId="77777777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28781D54" w14:textId="73BF0EA0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de gauche est pressée </w:t>
      </w:r>
    </w:p>
    <w:p w14:paraId="257A930A" w14:textId="4E51DB60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sur la gauche</w:t>
      </w:r>
    </w:p>
    <w:p w14:paraId="37A77C63" w14:textId="77777777" w:rsidR="00F5272D" w:rsidRPr="003726C6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DFC5FE6" w14:textId="0FC26560" w:rsidR="00F72E44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En jeu </w:t>
      </w:r>
    </w:p>
    <w:p w14:paraId="2FB7D7D6" w14:textId="322FC6CA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la flèche directionnel est appuyée longuement</w:t>
      </w:r>
    </w:p>
    <w:p w14:paraId="5418AD29" w14:textId="6DEA0401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de manière continue dans la direction sélectionnée</w:t>
      </w:r>
    </w:p>
    <w:p w14:paraId="45A88549" w14:textId="6D0E2326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52675CA5" w14:textId="6DE27490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239EBBE3" w14:textId="231A94E0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arrive au bord de l’écran</w:t>
      </w:r>
    </w:p>
    <w:p w14:paraId="4DCE1CB5" w14:textId="5708DFE0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ne peut plus se déplacer vers le côté ou il est déjà collé au bord</w:t>
      </w:r>
    </w:p>
    <w:p w14:paraId="1D64C5B2" w14:textId="39D0107D" w:rsidR="004A2162" w:rsidRPr="004A2162" w:rsidRDefault="004A2162" w:rsidP="00C71566">
      <w:pPr>
        <w:pStyle w:val="Titre2"/>
        <w:rPr>
          <w:bCs/>
        </w:rPr>
      </w:pPr>
      <w:r>
        <w:lastRenderedPageBreak/>
        <w:t>Tir du vaisseau du joueur</w:t>
      </w:r>
    </w:p>
    <w:p w14:paraId="2C3EB344" w14:textId="77777777" w:rsidR="0047676B" w:rsidRDefault="0047676B" w:rsidP="0047676B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33DF0CE3" w14:textId="5BF4A690" w:rsidR="004A2162" w:rsidRPr="004F1487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pouvoir tirer vers le haut avec mon vaisseau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Pour pouvoir détruire les aliens</w:t>
      </w:r>
    </w:p>
    <w:p w14:paraId="0EFE3583" w14:textId="77777777" w:rsidR="004A2162" w:rsidRPr="00CA6856" w:rsidRDefault="004A2162" w:rsidP="004A2162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49579C49" w14:textId="77777777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4113711D" w14:textId="4C6C6FE7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haut est pressée </w:t>
      </w:r>
    </w:p>
    <w:p w14:paraId="21E74226" w14:textId="4C45721B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tir un laser vers le haut</w:t>
      </w:r>
    </w:p>
    <w:p w14:paraId="3FE172C3" w14:textId="77777777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6FC7D34" w14:textId="028D6C7A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laser a été tiré il y a moins d’une seconde</w:t>
      </w:r>
    </w:p>
    <w:p w14:paraId="5F5C0FFA" w14:textId="492A1EF5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haut est pressée </w:t>
      </w:r>
    </w:p>
    <w:p w14:paraId="69DDCCB9" w14:textId="11D0C679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Il ne se passe rien</w:t>
      </w:r>
    </w:p>
    <w:p w14:paraId="7D03CC6A" w14:textId="77777777" w:rsidR="004A2162" w:rsidRPr="003726C6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15C5FE57" w14:textId="0F83D621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missile est tiré</w:t>
      </w:r>
    </w:p>
    <w:p w14:paraId="0BC59610" w14:textId="05931351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Il avance d’une case vers le haut tout les quart</w:t>
      </w:r>
      <w:r w:rsidR="0088704B">
        <w:rPr>
          <w:rFonts w:ascii="Calibri" w:hAnsi="Calibri" w:cs="Calibri"/>
          <w:color w:val="000000"/>
          <w:szCs w:val="24"/>
          <w:lang w:val="fr-CH" w:eastAsia="fr-CH"/>
        </w:rPr>
        <w:t>s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de seconde</w:t>
      </w:r>
    </w:p>
    <w:p w14:paraId="361AA7EC" w14:textId="77777777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10F8D10" w14:textId="5A14F691" w:rsidR="004A2162" w:rsidRDefault="00527C53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missile atteint le haut de l’écran</w:t>
      </w:r>
    </w:p>
    <w:p w14:paraId="71441102" w14:textId="43E7D4D4" w:rsidR="00527C53" w:rsidRDefault="00D75CE3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I</w:t>
      </w:r>
      <w:r w:rsidR="00527C53">
        <w:rPr>
          <w:rFonts w:ascii="Calibri" w:hAnsi="Calibri" w:cs="Calibri"/>
          <w:color w:val="000000"/>
          <w:szCs w:val="24"/>
          <w:lang w:val="fr-CH" w:eastAsia="fr-CH"/>
        </w:rPr>
        <w:t>l disparait</w:t>
      </w:r>
    </w:p>
    <w:p w14:paraId="3BB45C03" w14:textId="5C399A01" w:rsidR="006C5511" w:rsidRPr="004A2162" w:rsidRDefault="001F4072" w:rsidP="006C5511">
      <w:pPr>
        <w:pStyle w:val="Titre2"/>
        <w:rPr>
          <w:bCs/>
        </w:rPr>
      </w:pPr>
      <w:r>
        <w:t>Déplacement des aliens</w:t>
      </w:r>
    </w:p>
    <w:p w14:paraId="113AA7D9" w14:textId="77777777" w:rsidR="006C5511" w:rsidRDefault="006C5511" w:rsidP="006C5511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245F19F" w14:textId="1C3CD913" w:rsidR="006C5511" w:rsidRPr="004F1487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 w:rsidR="001A72AB">
        <w:rPr>
          <w:rFonts w:ascii="Calibri" w:hAnsi="Calibri" w:cs="Calibri"/>
          <w:color w:val="000000"/>
          <w:szCs w:val="24"/>
          <w:lang w:val="fr-CH" w:eastAsia="fr-CH"/>
        </w:rPr>
        <w:t>que les aliens se déplacent latéralement et verticalement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Pour </w:t>
      </w:r>
      <w:r w:rsidR="001A72AB">
        <w:rPr>
          <w:rFonts w:ascii="Calibri" w:hAnsi="Calibri" w:cs="Calibri"/>
          <w:color w:val="000000"/>
          <w:szCs w:val="24"/>
          <w:lang w:val="fr-CH" w:eastAsia="fr-CH"/>
        </w:rPr>
        <w:t xml:space="preserve">ajouter un atout à mon adversaire </w:t>
      </w:r>
    </w:p>
    <w:p w14:paraId="205326AC" w14:textId="77777777" w:rsidR="006C5511" w:rsidRPr="00CA6856" w:rsidRDefault="006C5511" w:rsidP="006C5511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30FF5A05" w14:textId="283CA9B0" w:rsidR="006C5511" w:rsidRDefault="001A72AB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la partie est en cour</w:t>
      </w:r>
    </w:p>
    <w:p w14:paraId="15385AAD" w14:textId="0D168B5C" w:rsidR="006C5511" w:rsidRDefault="001A72AB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aliens se déplacent vers la droit à un rythme régulier</w:t>
      </w:r>
    </w:p>
    <w:p w14:paraId="2DFB5446" w14:textId="77777777" w:rsidR="006C5511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E8C4E36" w14:textId="77777777" w:rsidR="001A72AB" w:rsidRDefault="001A72AB" w:rsidP="001A72AB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la partie est en cour</w:t>
      </w:r>
    </w:p>
    <w:p w14:paraId="57A12C55" w14:textId="09AB096A" w:rsidR="001A72AB" w:rsidRDefault="001A72AB" w:rsidP="001A72AB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aliens se déplacent vers la gauche à un rythme régulier</w:t>
      </w:r>
    </w:p>
    <w:p w14:paraId="30D7C90E" w14:textId="77777777" w:rsidR="006C5511" w:rsidRPr="003726C6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9E31830" w14:textId="0FD562B0" w:rsidR="008B5CDD" w:rsidRDefault="00C33A34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un alien touche le bord de l’écran</w:t>
      </w:r>
    </w:p>
    <w:p w14:paraId="0837C0C0" w14:textId="400144DA" w:rsidR="00C33A34" w:rsidRDefault="00C33A34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Les aliens descendent d’une ligne et repartent dans l’autre sens </w:t>
      </w:r>
    </w:p>
    <w:p w14:paraId="7E826117" w14:textId="181882A4" w:rsidR="00F47FEF" w:rsidRPr="00F47FEF" w:rsidRDefault="00F47FEF" w:rsidP="008F5D15">
      <w:pPr>
        <w:pStyle w:val="Titre2"/>
        <w:rPr>
          <w:bCs/>
        </w:rPr>
      </w:pPr>
      <w:r>
        <w:t>Tir sur les murs</w:t>
      </w:r>
    </w:p>
    <w:p w14:paraId="558A1820" w14:textId="77777777" w:rsidR="00F47FEF" w:rsidRDefault="00F47FEF" w:rsidP="00F47FEF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20282675" w14:textId="71754949" w:rsidR="00F47FEF" w:rsidRPr="004F1487" w:rsidRDefault="00F47FEF" w:rsidP="00F47FEF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 w:rsidRPr="00F47FEF">
        <w:rPr>
          <w:rFonts w:ascii="Calibri" w:hAnsi="Calibri" w:cs="Calibri"/>
          <w:color w:val="000000"/>
          <w:szCs w:val="24"/>
          <w:lang w:val="fr-CH" w:eastAsia="fr-CH"/>
        </w:rPr>
        <w:t>Je veux que les murs soit destructible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Pour offrir plus de possibilité de gameplay  </w:t>
      </w:r>
    </w:p>
    <w:p w14:paraId="3F580C61" w14:textId="77777777" w:rsidR="00F47FEF" w:rsidRPr="00CA6856" w:rsidRDefault="00F47FEF" w:rsidP="00F47FEF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2FDFAFB8" w14:textId="4470FF5C" w:rsidR="00F47FEF" w:rsidRDefault="00F47FEF" w:rsidP="00F47FEF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Quand </w:t>
      </w:r>
      <w:r w:rsidR="00B20CE3">
        <w:rPr>
          <w:rFonts w:ascii="Calibri" w:hAnsi="Calibri" w:cs="Calibri"/>
          <w:color w:val="000000"/>
          <w:szCs w:val="24"/>
          <w:lang w:val="fr-CH" w:eastAsia="fr-CH"/>
        </w:rPr>
        <w:t>un tir touche un mur</w:t>
      </w:r>
    </w:p>
    <w:p w14:paraId="421C8BFE" w14:textId="40FA2819" w:rsidR="00F47FEF" w:rsidRDefault="00B20CE3" w:rsidP="00F47FEF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B20CE3">
        <w:rPr>
          <w:rFonts w:ascii="Calibri" w:hAnsi="Calibri" w:cs="Calibri"/>
          <w:color w:val="000000"/>
          <w:szCs w:val="24"/>
          <w:lang w:val="fr-CH" w:eastAsia="fr-CH"/>
        </w:rPr>
        <w:t>Le mur change de couleur (blanc -&gt;jaune -&gt; orange -&gt;rouge)</w:t>
      </w:r>
    </w:p>
    <w:p w14:paraId="310CC986" w14:textId="77777777" w:rsidR="00B20CE3" w:rsidRDefault="00B20CE3" w:rsidP="00F47FEF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5AE942D1" w14:textId="05C6ACBA" w:rsidR="00B20CE3" w:rsidRDefault="00B20CE3" w:rsidP="00B20CE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un tir touche un mur rouge</w:t>
      </w:r>
    </w:p>
    <w:p w14:paraId="0823C155" w14:textId="4A2BE7C5" w:rsidR="003853C3" w:rsidRPr="003853C3" w:rsidRDefault="005B5D00" w:rsidP="00B359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</w:t>
      </w:r>
      <w:r w:rsidR="00B20CE3" w:rsidRPr="00B20CE3">
        <w:rPr>
          <w:rFonts w:ascii="Calibri" w:hAnsi="Calibri" w:cs="Calibri"/>
          <w:color w:val="000000"/>
          <w:szCs w:val="24"/>
          <w:lang w:val="fr-CH" w:eastAsia="fr-CH"/>
        </w:rPr>
        <w:t xml:space="preserve"> mur disparait</w:t>
      </w:r>
    </w:p>
    <w:p w14:paraId="5EBC8FD3" w14:textId="77777777" w:rsidR="00F53ED8" w:rsidRPr="003E60F7" w:rsidRDefault="00F53ED8" w:rsidP="003E60F7">
      <w:pPr>
        <w:pStyle w:val="Titre1"/>
      </w:pPr>
      <w:bookmarkStart w:id="8" w:name="_Toc120516498"/>
      <w:r w:rsidRPr="00791020">
        <w:lastRenderedPageBreak/>
        <w:t>Planification</w:t>
      </w:r>
      <w:r w:rsidR="003A15E6" w:rsidRPr="003E60F7">
        <w:t xml:space="preserve"> initiale</w:t>
      </w:r>
      <w:bookmarkEnd w:id="8"/>
    </w:p>
    <w:p w14:paraId="02E68977" w14:textId="77777777" w:rsidR="00F53ED8" w:rsidRDefault="00B8504D" w:rsidP="00F53ED8">
      <w:r>
        <w:t>Beta 1 :</w:t>
      </w:r>
    </w:p>
    <w:p w14:paraId="61345EB7" w14:textId="77777777" w:rsidR="00B8504D" w:rsidRPr="00F62C9B" w:rsidRDefault="00B8504D" w:rsidP="00B8504D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F62C9B">
        <w:rPr>
          <w:rFonts w:ascii="Calibri" w:hAnsi="Calibri" w:cs="Calibri"/>
          <w:color w:val="000000"/>
          <w:szCs w:val="24"/>
          <w:lang w:val="fr-CH" w:eastAsia="fr-CH"/>
        </w:rPr>
        <w:t>Lancement du jeu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Menu principale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Menu option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Pseudo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Lancement de la partie</w:t>
      </w:r>
    </w:p>
    <w:p w14:paraId="31226D13" w14:textId="77777777" w:rsidR="00B8504D" w:rsidRPr="00B8504D" w:rsidRDefault="00B8504D" w:rsidP="00F53ED8">
      <w:pPr>
        <w:rPr>
          <w:lang w:val="fr-CH"/>
        </w:rPr>
      </w:pPr>
    </w:p>
    <w:p w14:paraId="10BF2D2D" w14:textId="77777777" w:rsidR="00B8504D" w:rsidRDefault="00B8504D" w:rsidP="00F53ED8">
      <w:r>
        <w:t>Beta2 :</w:t>
      </w:r>
    </w:p>
    <w:p w14:paraId="1134BE77" w14:textId="77777777" w:rsidR="00F62C9B" w:rsidRPr="00F62C9B" w:rsidRDefault="00F62C9B" w:rsidP="00F62C9B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F62C9B">
        <w:rPr>
          <w:rFonts w:ascii="Calibri" w:hAnsi="Calibri" w:cs="Calibri"/>
          <w:color w:val="000000"/>
          <w:szCs w:val="24"/>
          <w:lang w:val="fr-CH" w:eastAsia="fr-CH"/>
        </w:rPr>
        <w:t>Tir des aliens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Déplacement des aliens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Déplacement du vaisseau du joueur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Tir du vaisseau du joueur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Tir sur les murs</w:t>
      </w:r>
    </w:p>
    <w:p w14:paraId="2F7B87AA" w14:textId="77777777" w:rsidR="00B8504D" w:rsidRDefault="00B8504D" w:rsidP="00F53ED8">
      <w:r>
        <w:t>Final :</w:t>
      </w:r>
    </w:p>
    <w:p w14:paraId="31105395" w14:textId="77777777" w:rsidR="0065673B" w:rsidRPr="0065673B" w:rsidRDefault="0065673B" w:rsidP="0065673B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65673B">
        <w:rPr>
          <w:rFonts w:ascii="Calibri" w:hAnsi="Calibri" w:cs="Calibri"/>
          <w:color w:val="000000"/>
          <w:szCs w:val="24"/>
          <w:lang w:val="fr-CH" w:eastAsia="fr-CH"/>
        </w:rPr>
        <w:t>Compteur de vie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Game over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Scores en temps réel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Aliens détruit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</w:r>
      <w:r w:rsidR="0009697E" w:rsidRPr="0065673B">
        <w:rPr>
          <w:rFonts w:ascii="Calibri" w:hAnsi="Calibri" w:cs="Calibri"/>
          <w:color w:val="000000"/>
          <w:szCs w:val="24"/>
          <w:lang w:val="fr-CH" w:eastAsia="fr-CH"/>
        </w:rPr>
        <w:t>Tous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t xml:space="preserve"> les aliens détruit</w:t>
      </w:r>
    </w:p>
    <w:p w14:paraId="5A635843" w14:textId="77777777" w:rsidR="00E12330" w:rsidRPr="00791020" w:rsidRDefault="005E6E1C" w:rsidP="003227D2">
      <w:pPr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303DFA14" w14:textId="77777777" w:rsidR="0011188A" w:rsidRDefault="0011188A" w:rsidP="003E60F7">
      <w:pPr>
        <w:pStyle w:val="Titre1"/>
      </w:pPr>
      <w:bookmarkStart w:id="9" w:name="_Toc120516499"/>
      <w:r>
        <w:lastRenderedPageBreak/>
        <w:t>Analyse Technique</w:t>
      </w:r>
      <w:bookmarkEnd w:id="9"/>
    </w:p>
    <w:p w14:paraId="54AF8EC8" w14:textId="77777777" w:rsidR="0011188A" w:rsidRDefault="00905ECE" w:rsidP="0011188A">
      <w:r>
        <w:t>Diagramme de classes :</w:t>
      </w:r>
    </w:p>
    <w:p w14:paraId="6E056D5D" w14:textId="77777777" w:rsidR="00905ECE" w:rsidRDefault="00905ECE" w:rsidP="0011188A">
      <w:r>
        <w:rPr>
          <w:noProof/>
        </w:rPr>
        <w:drawing>
          <wp:inline distT="0" distB="0" distL="0" distR="0" wp14:anchorId="357767E4" wp14:editId="40D9578A">
            <wp:extent cx="5759450" cy="54965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7967" w14:textId="77777777" w:rsidR="00905ECE" w:rsidRDefault="00905ECE">
      <w:r>
        <w:br w:type="page"/>
      </w:r>
    </w:p>
    <w:p w14:paraId="27DB3E8F" w14:textId="77777777" w:rsidR="00905ECE" w:rsidRDefault="00905ECE" w:rsidP="0011188A"/>
    <w:p w14:paraId="20FBBB22" w14:textId="77777777" w:rsidR="00905ECE" w:rsidRDefault="00905ECE" w:rsidP="0011188A">
      <w:r>
        <w:t>Diagrammes de séquences :</w:t>
      </w:r>
    </w:p>
    <w:p w14:paraId="7446D041" w14:textId="77777777" w:rsidR="00905ECE" w:rsidRDefault="00905ECE" w:rsidP="0011188A"/>
    <w:p w14:paraId="5BB043B3" w14:textId="77777777" w:rsidR="00905ECE" w:rsidRDefault="00905ECE" w:rsidP="0011188A">
      <w:r>
        <w:rPr>
          <w:noProof/>
        </w:rPr>
        <w:drawing>
          <wp:inline distT="0" distB="0" distL="0" distR="0" wp14:anchorId="6D002E6F" wp14:editId="3B024858">
            <wp:extent cx="3667125" cy="35433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0E0F" w14:textId="77777777" w:rsidR="00905ECE" w:rsidRDefault="00905ECE" w:rsidP="0011188A"/>
    <w:p w14:paraId="79821BBB" w14:textId="77777777" w:rsidR="00905ECE" w:rsidRDefault="00905ECE" w:rsidP="0011188A">
      <w:r>
        <w:rPr>
          <w:noProof/>
        </w:rPr>
        <w:drawing>
          <wp:inline distT="0" distB="0" distL="0" distR="0" wp14:anchorId="619E20B9" wp14:editId="0A5A415C">
            <wp:extent cx="5000625" cy="35433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BD50" w14:textId="77777777" w:rsidR="00AA0785" w:rsidRPr="00791020" w:rsidRDefault="003E60F7" w:rsidP="003E60F7">
      <w:pPr>
        <w:pStyle w:val="Titre1"/>
      </w:pPr>
      <w:bookmarkStart w:id="10" w:name="_Toc120516500"/>
      <w:r>
        <w:t>Environnement de travail</w:t>
      </w:r>
      <w:bookmarkEnd w:id="10"/>
    </w:p>
    <w:p w14:paraId="26615A97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3F35B916" w14:textId="713D7549" w:rsidR="00AA0785" w:rsidRDefault="009C3522" w:rsidP="00AA0785">
      <w:r>
        <w:t>Windows 10</w:t>
      </w:r>
    </w:p>
    <w:p w14:paraId="5DC972B2" w14:textId="10DF3C5E" w:rsidR="009C3522" w:rsidRDefault="009C3522" w:rsidP="00AA0785">
      <w:proofErr w:type="spellStart"/>
      <w:r>
        <w:lastRenderedPageBreak/>
        <w:t>Github</w:t>
      </w:r>
      <w:proofErr w:type="spellEnd"/>
      <w:r>
        <w:t xml:space="preserve"> </w:t>
      </w:r>
    </w:p>
    <w:p w14:paraId="5F1B9EB1" w14:textId="5CB290B4" w:rsidR="009C3522" w:rsidRDefault="009C3522" w:rsidP="00AA0785">
      <w:r>
        <w:t>Visual studio 2022</w:t>
      </w:r>
    </w:p>
    <w:p w14:paraId="0B0A6806" w14:textId="77777777" w:rsidR="0049659A" w:rsidRDefault="003E60F7" w:rsidP="003E60F7">
      <w:pPr>
        <w:pStyle w:val="Titre1"/>
      </w:pPr>
      <w:bookmarkStart w:id="11" w:name="_Toc120516501"/>
      <w:r>
        <w:t>Suivi du développement</w:t>
      </w:r>
      <w:bookmarkEnd w:id="11"/>
    </w:p>
    <w:p w14:paraId="2945584B" w14:textId="77777777" w:rsidR="00A62789" w:rsidRPr="00A62789" w:rsidRDefault="00A62789" w:rsidP="00A6278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88309C" w14:paraId="48BA77BB" w14:textId="77777777" w:rsidTr="0088309C">
        <w:tc>
          <w:tcPr>
            <w:tcW w:w="3020" w:type="dxa"/>
          </w:tcPr>
          <w:p w14:paraId="6458EBDE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proofErr w:type="spellStart"/>
            <w:r w:rsidRPr="00953888">
              <w:rPr>
                <w:b/>
                <w:bCs/>
              </w:rPr>
              <w:t>Storie</w:t>
            </w:r>
            <w:proofErr w:type="spellEnd"/>
          </w:p>
        </w:tc>
        <w:tc>
          <w:tcPr>
            <w:tcW w:w="3020" w:type="dxa"/>
          </w:tcPr>
          <w:p w14:paraId="425D8D73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r w:rsidRPr="00953888">
              <w:rPr>
                <w:b/>
                <w:bCs/>
              </w:rPr>
              <w:t>Validation analyse</w:t>
            </w:r>
          </w:p>
        </w:tc>
        <w:tc>
          <w:tcPr>
            <w:tcW w:w="3020" w:type="dxa"/>
          </w:tcPr>
          <w:p w14:paraId="1A083A8A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proofErr w:type="gramStart"/>
            <w:r w:rsidRPr="00953888">
              <w:rPr>
                <w:b/>
                <w:bCs/>
              </w:rPr>
              <w:t>terminé</w:t>
            </w:r>
            <w:proofErr w:type="gramEnd"/>
          </w:p>
        </w:tc>
      </w:tr>
      <w:tr w:rsidR="0088309C" w14:paraId="531EBA5A" w14:textId="77777777" w:rsidTr="0088309C">
        <w:tc>
          <w:tcPr>
            <w:tcW w:w="3020" w:type="dxa"/>
          </w:tcPr>
          <w:p w14:paraId="3490123B" w14:textId="77777777" w:rsidR="0088309C" w:rsidRDefault="00E276A1" w:rsidP="0088309C">
            <w:r>
              <w:t>Menu principale</w:t>
            </w:r>
          </w:p>
        </w:tc>
        <w:tc>
          <w:tcPr>
            <w:tcW w:w="3020" w:type="dxa"/>
          </w:tcPr>
          <w:p w14:paraId="16183E59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3B1C98CD" w14:textId="77777777" w:rsidR="0088309C" w:rsidRDefault="007B5DA0" w:rsidP="0088309C">
            <w:r>
              <w:t>10.10.2022</w:t>
            </w:r>
          </w:p>
        </w:tc>
      </w:tr>
      <w:tr w:rsidR="0088309C" w14:paraId="4E0A786A" w14:textId="77777777" w:rsidTr="0088309C">
        <w:tc>
          <w:tcPr>
            <w:tcW w:w="3020" w:type="dxa"/>
          </w:tcPr>
          <w:p w14:paraId="5CDFEC48" w14:textId="77777777" w:rsidR="0088309C" w:rsidRDefault="00E276A1" w:rsidP="0088309C">
            <w:r>
              <w:t>Menu option</w:t>
            </w:r>
          </w:p>
        </w:tc>
        <w:tc>
          <w:tcPr>
            <w:tcW w:w="3020" w:type="dxa"/>
          </w:tcPr>
          <w:p w14:paraId="15785AFA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4546F3F9" w14:textId="77777777" w:rsidR="0088309C" w:rsidRDefault="003227D2" w:rsidP="0088309C">
            <w:r>
              <w:t>14.11.2022</w:t>
            </w:r>
          </w:p>
        </w:tc>
      </w:tr>
      <w:tr w:rsidR="0088309C" w14:paraId="6FA064CD" w14:textId="77777777" w:rsidTr="0088309C">
        <w:tc>
          <w:tcPr>
            <w:tcW w:w="3020" w:type="dxa"/>
          </w:tcPr>
          <w:p w14:paraId="02BA5600" w14:textId="77777777" w:rsidR="0088309C" w:rsidRDefault="00E276A1" w:rsidP="0088309C">
            <w:r>
              <w:t>Lancement du jeu</w:t>
            </w:r>
          </w:p>
        </w:tc>
        <w:tc>
          <w:tcPr>
            <w:tcW w:w="3020" w:type="dxa"/>
          </w:tcPr>
          <w:p w14:paraId="4181E929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2FDA955A" w14:textId="77777777" w:rsidR="0088309C" w:rsidRDefault="008064CD" w:rsidP="0088309C">
            <w:r>
              <w:t>10.10.2022</w:t>
            </w:r>
          </w:p>
        </w:tc>
      </w:tr>
      <w:tr w:rsidR="003227D2" w14:paraId="66FE922A" w14:textId="77777777" w:rsidTr="0088309C">
        <w:tc>
          <w:tcPr>
            <w:tcW w:w="3020" w:type="dxa"/>
          </w:tcPr>
          <w:p w14:paraId="7747F4C5" w14:textId="77777777" w:rsidR="003227D2" w:rsidRDefault="003227D2" w:rsidP="0088309C">
            <w:r>
              <w:t xml:space="preserve">Menu </w:t>
            </w:r>
            <w:r w:rsidR="00362BE6">
              <w:t>About</w:t>
            </w:r>
          </w:p>
        </w:tc>
        <w:tc>
          <w:tcPr>
            <w:tcW w:w="3020" w:type="dxa"/>
          </w:tcPr>
          <w:p w14:paraId="1E8623C7" w14:textId="77777777" w:rsidR="003227D2" w:rsidRDefault="00362BE6" w:rsidP="0088309C">
            <w:r>
              <w:t>31.10.2022</w:t>
            </w:r>
          </w:p>
        </w:tc>
        <w:tc>
          <w:tcPr>
            <w:tcW w:w="3020" w:type="dxa"/>
          </w:tcPr>
          <w:p w14:paraId="1B1746A9" w14:textId="77777777" w:rsidR="003227D2" w:rsidRDefault="00362BE6" w:rsidP="0088309C">
            <w:r>
              <w:t>7.11.2022</w:t>
            </w:r>
          </w:p>
        </w:tc>
      </w:tr>
      <w:tr w:rsidR="00D979A7" w14:paraId="2A206309" w14:textId="77777777" w:rsidTr="0088309C">
        <w:tc>
          <w:tcPr>
            <w:tcW w:w="3020" w:type="dxa"/>
          </w:tcPr>
          <w:p w14:paraId="4F3A4E1E" w14:textId="77777777" w:rsidR="00D979A7" w:rsidRDefault="00D979A7" w:rsidP="0088309C">
            <w:r>
              <w:t>Pseudo avant de jouer</w:t>
            </w:r>
          </w:p>
        </w:tc>
        <w:tc>
          <w:tcPr>
            <w:tcW w:w="3020" w:type="dxa"/>
          </w:tcPr>
          <w:p w14:paraId="0AD3AE37" w14:textId="77777777" w:rsidR="00D979A7" w:rsidRDefault="00D979A7" w:rsidP="0088309C">
            <w:r>
              <w:t>21.11.2022</w:t>
            </w:r>
          </w:p>
        </w:tc>
        <w:tc>
          <w:tcPr>
            <w:tcW w:w="3020" w:type="dxa"/>
          </w:tcPr>
          <w:p w14:paraId="75CF3B3C" w14:textId="77777777" w:rsidR="00D979A7" w:rsidRDefault="00D979A7" w:rsidP="0088309C">
            <w:r>
              <w:t>21.11.2022</w:t>
            </w:r>
          </w:p>
        </w:tc>
      </w:tr>
      <w:tr w:rsidR="00D979A7" w14:paraId="45B10807" w14:textId="77777777" w:rsidTr="0088309C">
        <w:tc>
          <w:tcPr>
            <w:tcW w:w="3020" w:type="dxa"/>
          </w:tcPr>
          <w:p w14:paraId="37841C06" w14:textId="77777777" w:rsidR="00D979A7" w:rsidRDefault="00D979A7" w:rsidP="0088309C">
            <w:r>
              <w:t>Lancement de la partie</w:t>
            </w:r>
          </w:p>
        </w:tc>
        <w:tc>
          <w:tcPr>
            <w:tcW w:w="3020" w:type="dxa"/>
          </w:tcPr>
          <w:p w14:paraId="6233DE28" w14:textId="77777777" w:rsidR="00D979A7" w:rsidRDefault="00D979A7" w:rsidP="0088309C">
            <w:r>
              <w:t>21.11.2022</w:t>
            </w:r>
          </w:p>
        </w:tc>
        <w:tc>
          <w:tcPr>
            <w:tcW w:w="3020" w:type="dxa"/>
          </w:tcPr>
          <w:p w14:paraId="7ADE8569" w14:textId="77777777" w:rsidR="00D979A7" w:rsidRDefault="00D979A7" w:rsidP="0088309C">
            <w:r>
              <w:t>22.11.2022</w:t>
            </w:r>
          </w:p>
        </w:tc>
      </w:tr>
      <w:tr w:rsidR="004C4D00" w14:paraId="55F01A92" w14:textId="77777777" w:rsidTr="0088309C">
        <w:tc>
          <w:tcPr>
            <w:tcW w:w="3020" w:type="dxa"/>
          </w:tcPr>
          <w:p w14:paraId="57AA8A15" w14:textId="3E79A9CB" w:rsidR="004C4D00" w:rsidRDefault="004C4D00" w:rsidP="0088309C">
            <w:r>
              <w:t>Compteur de vie</w:t>
            </w:r>
          </w:p>
        </w:tc>
        <w:tc>
          <w:tcPr>
            <w:tcW w:w="3020" w:type="dxa"/>
          </w:tcPr>
          <w:p w14:paraId="448035B3" w14:textId="0B97E7DF" w:rsidR="004C4D00" w:rsidRDefault="004C4D00" w:rsidP="0088309C">
            <w:r>
              <w:t>28.11.2022</w:t>
            </w:r>
          </w:p>
        </w:tc>
        <w:tc>
          <w:tcPr>
            <w:tcW w:w="3020" w:type="dxa"/>
          </w:tcPr>
          <w:p w14:paraId="0598E75A" w14:textId="77777777" w:rsidR="004C4D00" w:rsidRDefault="004C4D00" w:rsidP="0088309C"/>
        </w:tc>
      </w:tr>
      <w:tr w:rsidR="004C4D00" w14:paraId="4F286C00" w14:textId="77777777" w:rsidTr="0088309C">
        <w:tc>
          <w:tcPr>
            <w:tcW w:w="3020" w:type="dxa"/>
          </w:tcPr>
          <w:p w14:paraId="4AC5568A" w14:textId="0B030463" w:rsidR="004C4D00" w:rsidRDefault="004C4D00" w:rsidP="0088309C">
            <w:r>
              <w:t>Score en temps réel</w:t>
            </w:r>
          </w:p>
        </w:tc>
        <w:tc>
          <w:tcPr>
            <w:tcW w:w="3020" w:type="dxa"/>
          </w:tcPr>
          <w:p w14:paraId="0F95BF62" w14:textId="0B4F6B13" w:rsidR="004C4D00" w:rsidRDefault="004C4D00" w:rsidP="0088309C">
            <w:r>
              <w:t>28.11.2022</w:t>
            </w:r>
          </w:p>
        </w:tc>
        <w:tc>
          <w:tcPr>
            <w:tcW w:w="3020" w:type="dxa"/>
          </w:tcPr>
          <w:p w14:paraId="7EDBBE82" w14:textId="77777777" w:rsidR="004C4D00" w:rsidRDefault="004C4D00" w:rsidP="0088309C"/>
        </w:tc>
      </w:tr>
      <w:tr w:rsidR="004C4D00" w14:paraId="4CC54D93" w14:textId="77777777" w:rsidTr="0088309C">
        <w:tc>
          <w:tcPr>
            <w:tcW w:w="3020" w:type="dxa"/>
          </w:tcPr>
          <w:p w14:paraId="5CD4F02C" w14:textId="068F29A0" w:rsidR="004C4D00" w:rsidRDefault="004C4D00" w:rsidP="0088309C">
            <w:r>
              <w:t>Déplacement du vaisseau du joueur</w:t>
            </w:r>
          </w:p>
        </w:tc>
        <w:tc>
          <w:tcPr>
            <w:tcW w:w="3020" w:type="dxa"/>
          </w:tcPr>
          <w:p w14:paraId="700EA7F7" w14:textId="36066702" w:rsidR="004C4D00" w:rsidRDefault="004C4D00" w:rsidP="0088309C">
            <w:r>
              <w:t>5.12.2022</w:t>
            </w:r>
          </w:p>
        </w:tc>
        <w:tc>
          <w:tcPr>
            <w:tcW w:w="3020" w:type="dxa"/>
          </w:tcPr>
          <w:p w14:paraId="7D4EA2B7" w14:textId="5C744946" w:rsidR="004C4D00" w:rsidRDefault="004C4D00" w:rsidP="0088309C">
            <w:r>
              <w:t>5.12.2022</w:t>
            </w:r>
          </w:p>
        </w:tc>
      </w:tr>
      <w:tr w:rsidR="004C4D00" w14:paraId="5A25DFD7" w14:textId="77777777" w:rsidTr="0088309C">
        <w:tc>
          <w:tcPr>
            <w:tcW w:w="3020" w:type="dxa"/>
          </w:tcPr>
          <w:p w14:paraId="274D22B9" w14:textId="337CC484" w:rsidR="004C4D00" w:rsidRDefault="004C4D00" w:rsidP="0088309C">
            <w:r>
              <w:t>Tir du vaisseau du joueur</w:t>
            </w:r>
          </w:p>
        </w:tc>
        <w:tc>
          <w:tcPr>
            <w:tcW w:w="3020" w:type="dxa"/>
          </w:tcPr>
          <w:p w14:paraId="5539CBC7" w14:textId="2C0E9AC4" w:rsidR="004C4D00" w:rsidRDefault="004C4D00" w:rsidP="0088309C">
            <w:r>
              <w:t>5.12.2022</w:t>
            </w:r>
          </w:p>
        </w:tc>
        <w:tc>
          <w:tcPr>
            <w:tcW w:w="3020" w:type="dxa"/>
          </w:tcPr>
          <w:p w14:paraId="254B7074" w14:textId="7F4121FD" w:rsidR="004C4D00" w:rsidRDefault="004C4D00" w:rsidP="0088309C">
            <w:r>
              <w:t>5.12.2022</w:t>
            </w:r>
          </w:p>
        </w:tc>
      </w:tr>
      <w:tr w:rsidR="004C4D00" w14:paraId="2905A3D8" w14:textId="77777777" w:rsidTr="0088309C">
        <w:tc>
          <w:tcPr>
            <w:tcW w:w="3020" w:type="dxa"/>
          </w:tcPr>
          <w:p w14:paraId="611933D0" w14:textId="1B1345DA" w:rsidR="004C4D00" w:rsidRDefault="00C278E0" w:rsidP="0088309C">
            <w:r>
              <w:t>Déplacement des aliens</w:t>
            </w:r>
          </w:p>
        </w:tc>
        <w:tc>
          <w:tcPr>
            <w:tcW w:w="3020" w:type="dxa"/>
          </w:tcPr>
          <w:p w14:paraId="1EE5953F" w14:textId="7D6D5C22" w:rsidR="004C4D00" w:rsidRDefault="00C278E0" w:rsidP="0088309C">
            <w:r>
              <w:t>5.12.2022</w:t>
            </w:r>
          </w:p>
        </w:tc>
        <w:tc>
          <w:tcPr>
            <w:tcW w:w="3020" w:type="dxa"/>
          </w:tcPr>
          <w:p w14:paraId="689B4DD4" w14:textId="6B4A2EA5" w:rsidR="004C4D00" w:rsidRDefault="00C278E0" w:rsidP="0088309C">
            <w:r>
              <w:t>5.12.2022</w:t>
            </w:r>
          </w:p>
        </w:tc>
      </w:tr>
      <w:tr w:rsidR="001E185D" w14:paraId="4DBFE303" w14:textId="77777777" w:rsidTr="0088309C">
        <w:tc>
          <w:tcPr>
            <w:tcW w:w="3020" w:type="dxa"/>
          </w:tcPr>
          <w:p w14:paraId="7346156C" w14:textId="79E8FB06" w:rsidR="001E185D" w:rsidRDefault="001E185D" w:rsidP="0088309C">
            <w:r>
              <w:t>Tir sur les murs</w:t>
            </w:r>
          </w:p>
        </w:tc>
        <w:tc>
          <w:tcPr>
            <w:tcW w:w="3020" w:type="dxa"/>
          </w:tcPr>
          <w:p w14:paraId="62B0B8E8" w14:textId="23B3F0F1" w:rsidR="001E185D" w:rsidRDefault="001E185D" w:rsidP="0088309C">
            <w:r>
              <w:t>12.12.2022</w:t>
            </w:r>
          </w:p>
        </w:tc>
        <w:tc>
          <w:tcPr>
            <w:tcW w:w="3020" w:type="dxa"/>
          </w:tcPr>
          <w:p w14:paraId="30B2930B" w14:textId="5C05AB3F" w:rsidR="001E185D" w:rsidRDefault="000E370C" w:rsidP="0088309C">
            <w:r>
              <w:t>19.12.2022</w:t>
            </w:r>
          </w:p>
        </w:tc>
      </w:tr>
    </w:tbl>
    <w:p w14:paraId="338DCA30" w14:textId="77777777" w:rsidR="00B067BC" w:rsidRPr="0088309C" w:rsidRDefault="00B067BC" w:rsidP="0088309C"/>
    <w:p w14:paraId="61925E84" w14:textId="77777777" w:rsidR="0049659A" w:rsidRDefault="0049659A" w:rsidP="0049659A">
      <w:pPr>
        <w:pStyle w:val="En-tte"/>
        <w:ind w:left="357"/>
        <w:rPr>
          <w:i/>
        </w:rPr>
      </w:pPr>
    </w:p>
    <w:p w14:paraId="4740C7F1" w14:textId="77777777" w:rsidR="00930260" w:rsidRDefault="00347F65" w:rsidP="00930260">
      <w:pPr>
        <w:pStyle w:val="En-tte"/>
        <w:rPr>
          <w:i/>
        </w:rPr>
      </w:pPr>
      <w:r>
        <w:rPr>
          <w:i/>
          <w:noProof/>
        </w:rPr>
        <w:drawing>
          <wp:inline distT="0" distB="0" distL="0" distR="0" wp14:anchorId="438A2C55" wp14:editId="26D37E6A">
            <wp:extent cx="5759450" cy="2857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4829" w14:textId="77777777" w:rsidR="0049659A" w:rsidRPr="0011188A" w:rsidRDefault="0049659A" w:rsidP="0011188A">
      <w:pPr>
        <w:pStyle w:val="Titre1"/>
      </w:pPr>
      <w:bookmarkStart w:id="12" w:name="_Toc25553322"/>
      <w:bookmarkStart w:id="13" w:name="_Toc71691026"/>
      <w:bookmarkStart w:id="14" w:name="_Toc120516502"/>
      <w:r w:rsidRPr="0011188A">
        <w:t xml:space="preserve">Erreurs </w:t>
      </w:r>
      <w:bookmarkEnd w:id="12"/>
      <w:r w:rsidRPr="0011188A">
        <w:t>restantes</w:t>
      </w:r>
      <w:bookmarkEnd w:id="13"/>
      <w:bookmarkEnd w:id="14"/>
      <w:r w:rsidRPr="0011188A">
        <w:t xml:space="preserve">  </w:t>
      </w:r>
    </w:p>
    <w:p w14:paraId="7F341E0A" w14:textId="77777777" w:rsidR="0049659A" w:rsidRDefault="0049659A" w:rsidP="0049659A">
      <w:pPr>
        <w:ind w:left="426"/>
        <w:rPr>
          <w:i/>
        </w:rPr>
      </w:pPr>
      <w:bookmarkStart w:id="15" w:name="_Toc25553323"/>
    </w:p>
    <w:p w14:paraId="0D715AF9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r w:rsidR="001F1254" w:rsidRPr="00791020">
        <w:rPr>
          <w:i/>
        </w:rPr>
        <w:t>erreurs :</w:t>
      </w:r>
      <w:r w:rsidRPr="00791020">
        <w:rPr>
          <w:i/>
        </w:rPr>
        <w:t xml:space="preserve"> </w:t>
      </w:r>
    </w:p>
    <w:p w14:paraId="50BBC751" w14:textId="77777777" w:rsidR="0049659A" w:rsidRPr="00791020" w:rsidRDefault="0049659A" w:rsidP="0049659A">
      <w:pPr>
        <w:ind w:left="426"/>
        <w:rPr>
          <w:i/>
        </w:rPr>
      </w:pPr>
    </w:p>
    <w:p w14:paraId="4EDA457E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26A8CF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15"/>
    </w:p>
    <w:p w14:paraId="35203050" w14:textId="4C2760D0" w:rsidR="0049659A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2EEA2D6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8DD898F" w14:textId="77777777" w:rsidR="00AA0785" w:rsidRPr="0011188A" w:rsidRDefault="00AA0785" w:rsidP="0011188A">
      <w:pPr>
        <w:pStyle w:val="Titre1"/>
        <w:tabs>
          <w:tab w:val="num" w:pos="360"/>
        </w:tabs>
      </w:pPr>
      <w:bookmarkStart w:id="16" w:name="_Toc25553326"/>
      <w:bookmarkStart w:id="17" w:name="_Toc71691029"/>
      <w:bookmarkStart w:id="18" w:name="_Toc120516503"/>
      <w:r w:rsidRPr="0011188A">
        <w:lastRenderedPageBreak/>
        <w:t xml:space="preserve">Liste des </w:t>
      </w:r>
      <w:bookmarkEnd w:id="16"/>
      <w:bookmarkEnd w:id="17"/>
      <w:r w:rsidR="0011188A">
        <w:t>livrables</w:t>
      </w:r>
      <w:bookmarkEnd w:id="18"/>
    </w:p>
    <w:p w14:paraId="15F3206C" w14:textId="77777777" w:rsidR="0049659A" w:rsidRDefault="0049659A" w:rsidP="00AA0785">
      <w:pPr>
        <w:ind w:left="426"/>
        <w:rPr>
          <w:rFonts w:cs="Arial"/>
          <w:iCs/>
        </w:rPr>
      </w:pPr>
    </w:p>
    <w:p w14:paraId="2B2F912C" w14:textId="77777777" w:rsidR="00C83E77" w:rsidRPr="00791020" w:rsidRDefault="00AA0785" w:rsidP="00C83E77">
      <w:pPr>
        <w:ind w:left="426"/>
        <w:rPr>
          <w:rFonts w:cs="Arial"/>
          <w:i/>
        </w:rPr>
      </w:pPr>
      <w:r w:rsidRPr="00791020">
        <w:rPr>
          <w:rFonts w:cs="Arial"/>
          <w:i/>
        </w:rPr>
        <w:t xml:space="preserve">Lister </w:t>
      </w:r>
      <w:r w:rsidR="00C83E77">
        <w:rPr>
          <w:rFonts w:cs="Arial"/>
          <w:i/>
        </w:rPr>
        <w:t>les livrables du projet, avec toutes les informations nécessaires au destinataire pour les récupérer.</w:t>
      </w:r>
    </w:p>
    <w:p w14:paraId="5AE118D4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9" w:name="_Toc25553328"/>
      <w:bookmarkStart w:id="20" w:name="_Toc71703263"/>
      <w:bookmarkStart w:id="21" w:name="_Toc120516504"/>
      <w:r w:rsidRPr="0049659A">
        <w:t>C</w:t>
      </w:r>
      <w:bookmarkEnd w:id="19"/>
      <w:bookmarkEnd w:id="20"/>
      <w:r w:rsidR="00684B3D">
        <w:t>onclusions</w:t>
      </w:r>
      <w:bookmarkEnd w:id="21"/>
    </w:p>
    <w:p w14:paraId="088260AD" w14:textId="77777777" w:rsidR="00AA0785" w:rsidRDefault="00AA0785" w:rsidP="00AA0785">
      <w:pPr>
        <w:pStyle w:val="En-tte"/>
        <w:ind w:left="357"/>
      </w:pPr>
    </w:p>
    <w:p w14:paraId="0CC3704B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40B79D80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5F22107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38DD89D4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25FD6E7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0684C7DF" w14:textId="77777777" w:rsidR="00591119" w:rsidRPr="00C83E77" w:rsidRDefault="00AA0785" w:rsidP="00591119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sectPr w:rsidR="00591119" w:rsidRPr="00C83E77" w:rsidSect="007B20E7">
      <w:headerReference w:type="default" r:id="rId15"/>
      <w:footerReference w:type="default" r:id="rId16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FDFA7F" w14:textId="77777777" w:rsidR="00433247" w:rsidRDefault="00433247">
      <w:r>
        <w:separator/>
      </w:r>
    </w:p>
  </w:endnote>
  <w:endnote w:type="continuationSeparator" w:id="0">
    <w:p w14:paraId="64A9D52E" w14:textId="77777777" w:rsidR="00433247" w:rsidRDefault="00433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89EC9" w14:textId="77777777" w:rsidR="00F53ED8" w:rsidRPr="00265744" w:rsidRDefault="007B20E7" w:rsidP="00F4375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D979A7">
      <w:rPr>
        <w:rStyle w:val="Numrodepage"/>
        <w:noProof/>
        <w:sz w:val="16"/>
        <w:szCs w:val="16"/>
      </w:rPr>
      <w:t>9</w:t>
    </w:r>
    <w:r w:rsidRPr="00265744">
      <w:rPr>
        <w:rStyle w:val="Numrodepage"/>
        <w:sz w:val="16"/>
        <w:szCs w:val="16"/>
      </w:rPr>
      <w:fldChar w:fldCharType="end"/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9C471F" w14:textId="77777777" w:rsidR="00433247" w:rsidRDefault="00433247">
      <w:r>
        <w:separator/>
      </w:r>
    </w:p>
  </w:footnote>
  <w:footnote w:type="continuationSeparator" w:id="0">
    <w:p w14:paraId="0A2C9F7F" w14:textId="77777777" w:rsidR="00433247" w:rsidRDefault="004332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547755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</w:r>
  </w:p>
  <w:p w14:paraId="3872F1F0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2CB859FB" w14:textId="77777777" w:rsidR="00F53ED8" w:rsidRPr="00B673BB" w:rsidRDefault="00F53ED8">
    <w:pPr>
      <w:pStyle w:val="En-tte"/>
      <w:rPr>
        <w:sz w:val="16"/>
        <w:szCs w:val="16"/>
      </w:rPr>
    </w:pPr>
  </w:p>
  <w:p w14:paraId="3760CB33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54C0EDE"/>
    <w:multiLevelType w:val="hybridMultilevel"/>
    <w:tmpl w:val="124C7148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142361"/>
    <w:multiLevelType w:val="hybridMultilevel"/>
    <w:tmpl w:val="D85A7B5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12"/>
  </w:num>
  <w:num w:numId="5">
    <w:abstractNumId w:val="8"/>
  </w:num>
  <w:num w:numId="6">
    <w:abstractNumId w:val="4"/>
  </w:num>
  <w:num w:numId="7">
    <w:abstractNumId w:val="9"/>
  </w:num>
  <w:num w:numId="8">
    <w:abstractNumId w:val="14"/>
  </w:num>
  <w:num w:numId="9">
    <w:abstractNumId w:val="1"/>
  </w:num>
  <w:num w:numId="10">
    <w:abstractNumId w:val="5"/>
  </w:num>
  <w:num w:numId="11">
    <w:abstractNumId w:val="7"/>
  </w:num>
  <w:num w:numId="12">
    <w:abstractNumId w:val="6"/>
  </w:num>
  <w:num w:numId="13">
    <w:abstractNumId w:val="11"/>
  </w:num>
  <w:num w:numId="14">
    <w:abstractNumId w:val="10"/>
  </w:num>
  <w:num w:numId="15">
    <w:abstractNumId w:val="0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3"/>
  </w:num>
  <w:num w:numId="21">
    <w:abstractNumId w:val="13"/>
  </w:num>
  <w:num w:numId="22">
    <w:abstractNumId w:val="13"/>
  </w:num>
  <w:num w:numId="23">
    <w:abstractNumId w:val="0"/>
  </w:num>
  <w:num w:numId="24">
    <w:abstractNumId w:val="0"/>
  </w:num>
  <w:num w:numId="25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2AD4"/>
    <w:rsid w:val="00063EDD"/>
    <w:rsid w:val="0006593B"/>
    <w:rsid w:val="0009697E"/>
    <w:rsid w:val="000A1EA7"/>
    <w:rsid w:val="000B1102"/>
    <w:rsid w:val="000C6D94"/>
    <w:rsid w:val="000E370C"/>
    <w:rsid w:val="0011188A"/>
    <w:rsid w:val="00123D58"/>
    <w:rsid w:val="001449D5"/>
    <w:rsid w:val="00164517"/>
    <w:rsid w:val="001812A0"/>
    <w:rsid w:val="001A72AB"/>
    <w:rsid w:val="001E185D"/>
    <w:rsid w:val="001F1254"/>
    <w:rsid w:val="001F4072"/>
    <w:rsid w:val="00205685"/>
    <w:rsid w:val="00212505"/>
    <w:rsid w:val="00230AAF"/>
    <w:rsid w:val="00232E9F"/>
    <w:rsid w:val="00245601"/>
    <w:rsid w:val="00251F15"/>
    <w:rsid w:val="00265744"/>
    <w:rsid w:val="00281546"/>
    <w:rsid w:val="002C4C01"/>
    <w:rsid w:val="002E49FE"/>
    <w:rsid w:val="002F39FF"/>
    <w:rsid w:val="003144D2"/>
    <w:rsid w:val="003227D2"/>
    <w:rsid w:val="00347F65"/>
    <w:rsid w:val="00360243"/>
    <w:rsid w:val="00362BE6"/>
    <w:rsid w:val="00371ECE"/>
    <w:rsid w:val="003726C6"/>
    <w:rsid w:val="003806E9"/>
    <w:rsid w:val="003853C3"/>
    <w:rsid w:val="003A15E6"/>
    <w:rsid w:val="003E60F7"/>
    <w:rsid w:val="003F2179"/>
    <w:rsid w:val="00422DC7"/>
    <w:rsid w:val="00424BDA"/>
    <w:rsid w:val="00433247"/>
    <w:rsid w:val="00442BB2"/>
    <w:rsid w:val="004502D9"/>
    <w:rsid w:val="0047295B"/>
    <w:rsid w:val="0047676B"/>
    <w:rsid w:val="00486AAD"/>
    <w:rsid w:val="004961C0"/>
    <w:rsid w:val="0049659A"/>
    <w:rsid w:val="004A2162"/>
    <w:rsid w:val="004A72F2"/>
    <w:rsid w:val="004C38FB"/>
    <w:rsid w:val="004C4D00"/>
    <w:rsid w:val="004D34DA"/>
    <w:rsid w:val="004F1487"/>
    <w:rsid w:val="0050256D"/>
    <w:rsid w:val="005143EF"/>
    <w:rsid w:val="005175F6"/>
    <w:rsid w:val="00527C53"/>
    <w:rsid w:val="00532F21"/>
    <w:rsid w:val="00535DFD"/>
    <w:rsid w:val="005364AB"/>
    <w:rsid w:val="00577704"/>
    <w:rsid w:val="00591119"/>
    <w:rsid w:val="005A2EE8"/>
    <w:rsid w:val="005B5D00"/>
    <w:rsid w:val="005E1E76"/>
    <w:rsid w:val="005E6E1C"/>
    <w:rsid w:val="005F1DC9"/>
    <w:rsid w:val="0065673B"/>
    <w:rsid w:val="00684B3D"/>
    <w:rsid w:val="006C5511"/>
    <w:rsid w:val="006E2C58"/>
    <w:rsid w:val="00754E53"/>
    <w:rsid w:val="00791020"/>
    <w:rsid w:val="007A1AC7"/>
    <w:rsid w:val="007B20E7"/>
    <w:rsid w:val="007B5DA0"/>
    <w:rsid w:val="007C53D3"/>
    <w:rsid w:val="007F50CB"/>
    <w:rsid w:val="007F68DA"/>
    <w:rsid w:val="008064CD"/>
    <w:rsid w:val="0083170D"/>
    <w:rsid w:val="0083453E"/>
    <w:rsid w:val="00847C07"/>
    <w:rsid w:val="0088309C"/>
    <w:rsid w:val="0088704B"/>
    <w:rsid w:val="008B5CDD"/>
    <w:rsid w:val="008D7200"/>
    <w:rsid w:val="00905ECE"/>
    <w:rsid w:val="00930260"/>
    <w:rsid w:val="009317A9"/>
    <w:rsid w:val="00953888"/>
    <w:rsid w:val="00962AA4"/>
    <w:rsid w:val="00997992"/>
    <w:rsid w:val="009A6D11"/>
    <w:rsid w:val="009C3522"/>
    <w:rsid w:val="009D368F"/>
    <w:rsid w:val="009F2526"/>
    <w:rsid w:val="00A06247"/>
    <w:rsid w:val="00A16840"/>
    <w:rsid w:val="00A62789"/>
    <w:rsid w:val="00AA0785"/>
    <w:rsid w:val="00AA3411"/>
    <w:rsid w:val="00AC4ADD"/>
    <w:rsid w:val="00AC5EFA"/>
    <w:rsid w:val="00AD6920"/>
    <w:rsid w:val="00AE470C"/>
    <w:rsid w:val="00B05064"/>
    <w:rsid w:val="00B067BC"/>
    <w:rsid w:val="00B15E1E"/>
    <w:rsid w:val="00B20CE3"/>
    <w:rsid w:val="00B263B7"/>
    <w:rsid w:val="00B31079"/>
    <w:rsid w:val="00B35915"/>
    <w:rsid w:val="00B673BB"/>
    <w:rsid w:val="00B8504D"/>
    <w:rsid w:val="00C278E0"/>
    <w:rsid w:val="00C315ED"/>
    <w:rsid w:val="00C33A34"/>
    <w:rsid w:val="00C505B1"/>
    <w:rsid w:val="00C75444"/>
    <w:rsid w:val="00C83E77"/>
    <w:rsid w:val="00C930E9"/>
    <w:rsid w:val="00CA4853"/>
    <w:rsid w:val="00CA6856"/>
    <w:rsid w:val="00CB3227"/>
    <w:rsid w:val="00CB74C0"/>
    <w:rsid w:val="00CF2AD4"/>
    <w:rsid w:val="00D14A10"/>
    <w:rsid w:val="00D75CE3"/>
    <w:rsid w:val="00D97582"/>
    <w:rsid w:val="00D979A7"/>
    <w:rsid w:val="00DA4CCB"/>
    <w:rsid w:val="00DB4900"/>
    <w:rsid w:val="00DF5038"/>
    <w:rsid w:val="00E12330"/>
    <w:rsid w:val="00E20361"/>
    <w:rsid w:val="00E24A88"/>
    <w:rsid w:val="00E276A1"/>
    <w:rsid w:val="00E33FA7"/>
    <w:rsid w:val="00E63311"/>
    <w:rsid w:val="00E75637"/>
    <w:rsid w:val="00E96F39"/>
    <w:rsid w:val="00F1634A"/>
    <w:rsid w:val="00F43758"/>
    <w:rsid w:val="00F44935"/>
    <w:rsid w:val="00F4663F"/>
    <w:rsid w:val="00F47FEF"/>
    <w:rsid w:val="00F5272D"/>
    <w:rsid w:val="00F53ED8"/>
    <w:rsid w:val="00F62C9B"/>
    <w:rsid w:val="00F72E44"/>
    <w:rsid w:val="00FB57D9"/>
    <w:rsid w:val="00FD6D97"/>
    <w:rsid w:val="00F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7459322"/>
  <w15:docId w15:val="{5F2AC466-31E9-40BA-8F37-665D3BA4D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B20E7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rsid w:val="007B20E7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rsid w:val="007B20E7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rsid w:val="007B20E7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rsid w:val="007B20E7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rsid w:val="007B20E7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rsid w:val="007B20E7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rsid w:val="007B20E7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rsid w:val="007B20E7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rsid w:val="007B20E7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sid w:val="007B20E7"/>
    <w:rPr>
      <w:snapToGrid w:val="0"/>
      <w:lang w:val="de-DE" w:eastAsia="de-DE"/>
    </w:rPr>
  </w:style>
  <w:style w:type="paragraph" w:customStyle="1" w:styleId="OmniPage4">
    <w:name w:val="OmniPage #4"/>
    <w:basedOn w:val="Normal"/>
    <w:rsid w:val="007B20E7"/>
    <w:rPr>
      <w:snapToGrid w:val="0"/>
      <w:lang w:val="de-DE" w:eastAsia="de-DE"/>
    </w:rPr>
  </w:style>
  <w:style w:type="paragraph" w:customStyle="1" w:styleId="OmniPage5">
    <w:name w:val="OmniPage #5"/>
    <w:basedOn w:val="Normal"/>
    <w:rsid w:val="007B20E7"/>
    <w:rPr>
      <w:snapToGrid w:val="0"/>
      <w:lang w:val="de-DE" w:eastAsia="de-DE"/>
    </w:rPr>
  </w:style>
  <w:style w:type="paragraph" w:customStyle="1" w:styleId="OmniPage1">
    <w:name w:val="OmniPage #1"/>
    <w:basedOn w:val="Normal"/>
    <w:rsid w:val="007B20E7"/>
    <w:rPr>
      <w:snapToGrid w:val="0"/>
      <w:lang w:val="de-DE" w:eastAsia="de-DE"/>
    </w:rPr>
  </w:style>
  <w:style w:type="paragraph" w:customStyle="1" w:styleId="OmniPage2">
    <w:name w:val="OmniPage #2"/>
    <w:basedOn w:val="Normal"/>
    <w:rsid w:val="007B20E7"/>
    <w:rPr>
      <w:snapToGrid w:val="0"/>
      <w:lang w:val="de-DE" w:eastAsia="de-DE"/>
    </w:rPr>
  </w:style>
  <w:style w:type="paragraph" w:customStyle="1" w:styleId="OmniPage6">
    <w:name w:val="OmniPage #6"/>
    <w:basedOn w:val="Normal"/>
    <w:rsid w:val="007B20E7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rsid w:val="007B20E7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7B20E7"/>
    <w:pPr>
      <w:ind w:left="200"/>
    </w:pPr>
  </w:style>
  <w:style w:type="paragraph" w:styleId="TM3">
    <w:name w:val="toc 3"/>
    <w:basedOn w:val="Normal"/>
    <w:next w:val="Normal"/>
    <w:autoRedefine/>
    <w:semiHidden/>
    <w:rsid w:val="007B20E7"/>
    <w:pPr>
      <w:ind w:left="400"/>
    </w:pPr>
  </w:style>
  <w:style w:type="paragraph" w:styleId="TM4">
    <w:name w:val="toc 4"/>
    <w:basedOn w:val="Normal"/>
    <w:next w:val="Normal"/>
    <w:autoRedefine/>
    <w:semiHidden/>
    <w:rsid w:val="007B20E7"/>
    <w:pPr>
      <w:ind w:left="600"/>
    </w:pPr>
  </w:style>
  <w:style w:type="paragraph" w:styleId="TM5">
    <w:name w:val="toc 5"/>
    <w:basedOn w:val="Normal"/>
    <w:next w:val="Normal"/>
    <w:autoRedefine/>
    <w:semiHidden/>
    <w:rsid w:val="007B20E7"/>
    <w:pPr>
      <w:ind w:left="800"/>
    </w:pPr>
  </w:style>
  <w:style w:type="paragraph" w:styleId="TM6">
    <w:name w:val="toc 6"/>
    <w:basedOn w:val="Normal"/>
    <w:next w:val="Normal"/>
    <w:autoRedefine/>
    <w:semiHidden/>
    <w:rsid w:val="007B20E7"/>
    <w:pPr>
      <w:ind w:left="1000"/>
    </w:pPr>
  </w:style>
  <w:style w:type="paragraph" w:styleId="TM7">
    <w:name w:val="toc 7"/>
    <w:basedOn w:val="Normal"/>
    <w:next w:val="Normal"/>
    <w:autoRedefine/>
    <w:semiHidden/>
    <w:rsid w:val="007B20E7"/>
    <w:pPr>
      <w:ind w:left="1200"/>
    </w:pPr>
  </w:style>
  <w:style w:type="paragraph" w:styleId="TM8">
    <w:name w:val="toc 8"/>
    <w:basedOn w:val="Normal"/>
    <w:next w:val="Normal"/>
    <w:autoRedefine/>
    <w:semiHidden/>
    <w:rsid w:val="007B20E7"/>
    <w:pPr>
      <w:ind w:left="1400"/>
    </w:pPr>
  </w:style>
  <w:style w:type="paragraph" w:styleId="TM9">
    <w:name w:val="toc 9"/>
    <w:basedOn w:val="Normal"/>
    <w:next w:val="Normal"/>
    <w:autoRedefine/>
    <w:semiHidden/>
    <w:rsid w:val="007B20E7"/>
    <w:pPr>
      <w:ind w:left="1600"/>
    </w:pPr>
  </w:style>
  <w:style w:type="paragraph" w:styleId="En-tte">
    <w:name w:val="header"/>
    <w:basedOn w:val="Normal"/>
    <w:rsid w:val="007B20E7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7B20E7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7B20E7"/>
  </w:style>
  <w:style w:type="paragraph" w:customStyle="1" w:styleId="OmniPage7">
    <w:name w:val="OmniPage #7"/>
    <w:basedOn w:val="Normal"/>
    <w:rsid w:val="007B20E7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sid w:val="007B20E7"/>
    <w:rPr>
      <w:b/>
    </w:rPr>
  </w:style>
  <w:style w:type="paragraph" w:styleId="Corpsdetexte2">
    <w:name w:val="Body Text 2"/>
    <w:basedOn w:val="Normal"/>
    <w:rsid w:val="007B20E7"/>
    <w:pPr>
      <w:jc w:val="center"/>
    </w:pPr>
  </w:style>
  <w:style w:type="paragraph" w:styleId="Corpsdetexte3">
    <w:name w:val="Body Text 3"/>
    <w:basedOn w:val="Normal"/>
    <w:rsid w:val="007B20E7"/>
    <w:rPr>
      <w:u w:val="single"/>
    </w:rPr>
  </w:style>
  <w:style w:type="paragraph" w:styleId="NormalWeb">
    <w:name w:val="Normal (Web)"/>
    <w:basedOn w:val="Normal"/>
    <w:rsid w:val="007B20E7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rsid w:val="007B20E7"/>
    <w:pPr>
      <w:ind w:left="72"/>
    </w:pPr>
  </w:style>
  <w:style w:type="paragraph" w:customStyle="1" w:styleId="H2">
    <w:name w:val="H2"/>
    <w:basedOn w:val="Normal"/>
    <w:next w:val="Normal"/>
    <w:rsid w:val="007B20E7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sid w:val="007B20E7"/>
    <w:rPr>
      <w:b/>
    </w:rPr>
  </w:style>
  <w:style w:type="character" w:styleId="Lienhypertexte">
    <w:name w:val="Hyperlink"/>
    <w:basedOn w:val="Policepardfaut"/>
    <w:uiPriority w:val="99"/>
    <w:rsid w:val="007B20E7"/>
    <w:rPr>
      <w:color w:val="0000FF"/>
      <w:u w:val="single"/>
    </w:rPr>
  </w:style>
  <w:style w:type="character" w:styleId="Lienhypertextesuivivisit">
    <w:name w:val="FollowedHyperlink"/>
    <w:basedOn w:val="Policepardfaut"/>
    <w:rsid w:val="007B20E7"/>
    <w:rPr>
      <w:color w:val="800080"/>
      <w:u w:val="single"/>
    </w:rPr>
  </w:style>
  <w:style w:type="character" w:styleId="Accentuation">
    <w:name w:val="Emphasis"/>
    <w:basedOn w:val="Policepardfaut"/>
    <w:qFormat/>
    <w:rsid w:val="007B20E7"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to65\Downloads\Canevas%20Dossier%20de%20proje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d92101-24da-4498-9971-a24673344bd8">
      <Terms xmlns="http://schemas.microsoft.com/office/infopath/2007/PartnerControls"/>
    </lcf76f155ced4ddcb4097134ff3c332f>
    <TaxCatchAll xmlns="dfa80de1-e9bb-4cf2-893d-d06220b3971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9" ma:contentTypeDescription="Crée un document." ma:contentTypeScope="" ma:versionID="026f4ebce0e5277e37b90ae8b1b1c0d3">
  <xsd:schema xmlns:xsd="http://www.w3.org/2001/XMLSchema" xmlns:xs="http://www.w3.org/2001/XMLSchema" xmlns:p="http://schemas.microsoft.com/office/2006/metadata/properties" xmlns:ns2="dfa80de1-e9bb-4cf2-893d-d06220b3971a" xmlns:ns3="98d92101-24da-4498-9971-a24673344bd8" targetNamespace="http://schemas.microsoft.com/office/2006/metadata/properties" ma:root="true" ma:fieldsID="b9cb9f8533022950c644fef603f80954" ns2:_="" ns3:_="">
    <xsd:import namespace="dfa80de1-e9bb-4cf2-893d-d06220b3971a"/>
    <xsd:import namespace="98d92101-24da-4498-9971-a24673344bd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56dfd2e-0114-43a8-a139-2db9ea333f64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198F5E-0DBC-492C-83B4-AB13AD117DD5}">
  <ds:schemaRefs>
    <ds:schemaRef ds:uri="http://schemas.microsoft.com/office/2006/metadata/properties"/>
    <ds:schemaRef ds:uri="http://schemas.microsoft.com/office/infopath/2007/PartnerControls"/>
    <ds:schemaRef ds:uri="98d92101-24da-4498-9971-a24673344bd8"/>
    <ds:schemaRef ds:uri="dfa80de1-e9bb-4cf2-893d-d06220b3971a"/>
  </ds:schemaRefs>
</ds:datastoreItem>
</file>

<file path=customXml/itemProps2.xml><?xml version="1.0" encoding="utf-8"?>
<ds:datastoreItem xmlns:ds="http://schemas.openxmlformats.org/officeDocument/2006/customXml" ds:itemID="{82999A71-E59D-4EFC-B6B9-07379AF3DB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a80de1-e9bb-4cf2-893d-d06220b3971a"/>
    <ds:schemaRef ds:uri="98d92101-24da-4498-9971-a24673344b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135AC7-3C5E-4CF3-94BE-2823690A5E5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Canevas Dossier de projet.dotx</Template>
  <TotalTime>325</TotalTime>
  <Pages>12</Pages>
  <Words>1428</Words>
  <Characters>7858</Characters>
  <Application>Microsoft Office Word</Application>
  <DocSecurity>0</DocSecurity>
  <Lines>65</Lines>
  <Paragraphs>18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9268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toto65</dc:creator>
  <cp:keywords/>
  <dc:description/>
  <cp:lastModifiedBy>Theo Orlando</cp:lastModifiedBy>
  <cp:revision>78</cp:revision>
  <cp:lastPrinted>2004-09-01T12:58:00Z</cp:lastPrinted>
  <dcterms:created xsi:type="dcterms:W3CDTF">2022-10-07T18:58:00Z</dcterms:created>
  <dcterms:modified xsi:type="dcterms:W3CDTF">2022-12-19T08:18:00Z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0x010100E529CC47EA4E614CBF50FAFAB9B8F32B</vt:lpwstr>
  </property>
</Properties>
</file>